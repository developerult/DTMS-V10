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36B49B" w14:textId="3D7CD8DF" w:rsidR="006C2D19" w:rsidRDefault="00AC3F66" w:rsidP="00C551B8">
      <w:pPr>
        <w:jc w:val="center"/>
      </w:pPr>
    </w:p>
    <w:p w14:paraId="4DBB51EF" w14:textId="77777777" w:rsidR="00C551B8" w:rsidRDefault="00C551B8" w:rsidP="00C551B8">
      <w:pPr>
        <w:jc w:val="center"/>
      </w:pPr>
    </w:p>
    <w:p w14:paraId="26431D70" w14:textId="77777777" w:rsidR="00C551B8" w:rsidRDefault="00C551B8" w:rsidP="00C551B8">
      <w:pPr>
        <w:jc w:val="center"/>
      </w:pPr>
    </w:p>
    <w:p w14:paraId="6A562FCF" w14:textId="77777777" w:rsidR="00C551B8" w:rsidRDefault="00C551B8" w:rsidP="00C551B8">
      <w:pPr>
        <w:jc w:val="center"/>
      </w:pPr>
    </w:p>
    <w:p w14:paraId="5D273814" w14:textId="77777777" w:rsidR="004A34CD" w:rsidRDefault="004A34CD" w:rsidP="004A34CD">
      <w:pPr>
        <w:pStyle w:val="Heading1"/>
      </w:pPr>
      <w:r>
        <w:t>Home Page</w:t>
      </w:r>
    </w:p>
    <w:p w14:paraId="28ED41E5" w14:textId="77777777" w:rsidR="004A34CD" w:rsidRDefault="004A34CD" w:rsidP="004A34CD"/>
    <w:p w14:paraId="71D5C638" w14:textId="1693A471" w:rsidR="004A34CD" w:rsidRDefault="004A34CD" w:rsidP="004A34CD">
      <w:r>
        <w:t xml:space="preserve">Administrators can insert content or edit content by going to the Home Page and clicking on </w:t>
      </w:r>
      <w:r w:rsidRPr="004A34CD">
        <w:rPr>
          <w:i/>
          <w:iCs/>
        </w:rPr>
        <w:t>Actions</w:t>
      </w:r>
      <w:r>
        <w:t xml:space="preserve">. It’s best to create your content in a Word Document and then copy and paste the information directly into the editor. This will preserve the content and allow for simple management of the content if it ever gets over written. </w:t>
      </w:r>
    </w:p>
    <w:p w14:paraId="09309FCA" w14:textId="7FA68753" w:rsidR="004A34CD" w:rsidRDefault="004A34CD" w:rsidP="004A34CD">
      <w:r>
        <w:t>Click Edit Page Content</w:t>
      </w:r>
    </w:p>
    <w:p w14:paraId="1E26C699" w14:textId="77777777" w:rsidR="004A34CD" w:rsidRDefault="004A34CD" w:rsidP="004A34CD">
      <w:r>
        <w:rPr>
          <w:noProof/>
        </w:rPr>
        <w:drawing>
          <wp:inline distT="0" distB="0" distL="0" distR="0" wp14:anchorId="696BCED6" wp14:editId="03FB22FE">
            <wp:extent cx="6691947" cy="2952750"/>
            <wp:effectExtent l="19050" t="19050" r="13970"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700292" cy="2956432"/>
                    </a:xfrm>
                    <a:prstGeom prst="rect">
                      <a:avLst/>
                    </a:prstGeom>
                    <a:ln>
                      <a:solidFill>
                        <a:schemeClr val="accent1"/>
                      </a:solidFill>
                    </a:ln>
                  </pic:spPr>
                </pic:pic>
              </a:graphicData>
            </a:graphic>
          </wp:inline>
        </w:drawing>
      </w:r>
    </w:p>
    <w:p w14:paraId="4B03FBE6" w14:textId="77777777" w:rsidR="004A34CD" w:rsidRDefault="004A34CD" w:rsidP="004A34CD"/>
    <w:p w14:paraId="31B094CC" w14:textId="7F760691" w:rsidR="004A34CD" w:rsidRDefault="004A34CD" w:rsidP="004A34CD">
      <w:r>
        <w:t xml:space="preserve">Users can update the left and right-side content with specific instructions for users, whether they’re carrier or NEXTrack users. Click Save when </w:t>
      </w:r>
      <w:r w:rsidR="00483863">
        <w:t>you’re</w:t>
      </w:r>
      <w:r>
        <w:t xml:space="preserve"> done.</w:t>
      </w:r>
    </w:p>
    <w:p w14:paraId="10EFF904" w14:textId="6D769BCD" w:rsidR="004A34CD" w:rsidRDefault="004A34CD" w:rsidP="004A34CD">
      <w:pPr>
        <w:rPr>
          <w:b/>
          <w:bCs/>
        </w:rPr>
      </w:pPr>
      <w:r>
        <w:rPr>
          <w:noProof/>
        </w:rPr>
        <w:lastRenderedPageBreak/>
        <w:drawing>
          <wp:inline distT="0" distB="0" distL="0" distR="0" wp14:anchorId="7A43E834" wp14:editId="3E5BC960">
            <wp:extent cx="6718907" cy="3362325"/>
            <wp:effectExtent l="19050" t="19050" r="2540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727644" cy="3366697"/>
                    </a:xfrm>
                    <a:prstGeom prst="rect">
                      <a:avLst/>
                    </a:prstGeom>
                    <a:ln>
                      <a:solidFill>
                        <a:schemeClr val="accent1"/>
                      </a:solidFill>
                    </a:ln>
                  </pic:spPr>
                </pic:pic>
              </a:graphicData>
            </a:graphic>
          </wp:inline>
        </w:drawing>
      </w:r>
      <w:r>
        <w:br w:type="page"/>
      </w:r>
    </w:p>
    <w:p w14:paraId="1D3B130A" w14:textId="14FEE04F" w:rsidR="00FE3DE7" w:rsidRDefault="008D43C1" w:rsidP="00FE3DE7">
      <w:pPr>
        <w:pStyle w:val="Heading1"/>
      </w:pPr>
      <w:r>
        <w:lastRenderedPageBreak/>
        <w:t>Help</w:t>
      </w:r>
      <w:r w:rsidR="008B625F">
        <w:t xml:space="preserve"> </w:t>
      </w:r>
      <w:r>
        <w:t>Page</w:t>
      </w:r>
      <w:r w:rsidR="00285652">
        <w:t xml:space="preserve"> </w:t>
      </w:r>
    </w:p>
    <w:p w14:paraId="7A743478" w14:textId="570DD801" w:rsidR="00214E55" w:rsidRDefault="00214E55" w:rsidP="00214E55"/>
    <w:p w14:paraId="6FEA2570" w14:textId="0EFA055C" w:rsidR="0093610E" w:rsidRDefault="00337BC0" w:rsidP="00FE3DE7">
      <w:r>
        <w:t>Dynamics TMS</w:t>
      </w:r>
      <w:r w:rsidR="00424891">
        <w:t>-NEXTrack</w:t>
      </w:r>
      <w:r>
        <w:t xml:space="preserve"> is</w:t>
      </w:r>
      <w:r w:rsidR="00424891">
        <w:t xml:space="preserve"> now</w:t>
      </w:r>
      <w:r>
        <w:t xml:space="preserve"> equipped with a content management system (screens) which allow admins or users to enter specific content related to system help or standard operating procedures.</w:t>
      </w:r>
    </w:p>
    <w:p w14:paraId="1D993062" w14:textId="3A7E4971" w:rsidR="0012761A" w:rsidRDefault="0012761A" w:rsidP="00FE3DE7">
      <w:r>
        <w:t>On every page, users will see the Blue Question Mark. Click this button to reveal content</w:t>
      </w:r>
      <w:r w:rsidR="000C6B2A">
        <w:t xml:space="preserve"> notes</w:t>
      </w:r>
      <w:r>
        <w:t xml:space="preserve"> for this page.</w:t>
      </w:r>
    </w:p>
    <w:p w14:paraId="4BA2554A" w14:textId="570943F9" w:rsidR="0012761A" w:rsidRDefault="0012761A" w:rsidP="00FE3DE7">
      <w:r>
        <w:rPr>
          <w:noProof/>
        </w:rPr>
        <w:drawing>
          <wp:inline distT="0" distB="0" distL="0" distR="0" wp14:anchorId="19817C6E" wp14:editId="60E85B50">
            <wp:extent cx="1419225" cy="771525"/>
            <wp:effectExtent l="19050" t="19050" r="28575" b="285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19225" cy="771525"/>
                    </a:xfrm>
                    <a:prstGeom prst="rect">
                      <a:avLst/>
                    </a:prstGeom>
                    <a:ln>
                      <a:solidFill>
                        <a:schemeClr val="accent1"/>
                      </a:solidFill>
                    </a:ln>
                  </pic:spPr>
                </pic:pic>
              </a:graphicData>
            </a:graphic>
          </wp:inline>
        </w:drawing>
      </w:r>
    </w:p>
    <w:p w14:paraId="2D0EF98C" w14:textId="77777777" w:rsidR="0012761A" w:rsidRDefault="0012761A" w:rsidP="00FE3DE7"/>
    <w:p w14:paraId="2023B855" w14:textId="1D2E269F" w:rsidR="00337BC0" w:rsidRDefault="00337BC0" w:rsidP="00337BC0">
      <w:r w:rsidRPr="00337BC0">
        <w:t>The editors will always appear in the same order top to bottom. The titles may change (based on the user and user LE) but the order of the editors in relation to each other will not.</w:t>
      </w:r>
    </w:p>
    <w:p w14:paraId="0E8C7409" w14:textId="219E4B5A" w:rsidR="007B363E" w:rsidRPr="00337BC0" w:rsidRDefault="007B363E" w:rsidP="00337BC0">
      <w:r>
        <w:rPr>
          <w:noProof/>
          <w:color w:val="1F497D"/>
        </w:rPr>
        <w:drawing>
          <wp:inline distT="0" distB="0" distL="0" distR="0" wp14:anchorId="46BACC7D" wp14:editId="70F7FE0E">
            <wp:extent cx="6552841" cy="1685925"/>
            <wp:effectExtent l="0" t="0" r="635" b="0"/>
            <wp:docPr id="4" name="Picture 4" descr="cid:image004.png@01D4B978.0179CA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4.png@01D4B978.0179CA80"/>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6575444" cy="1691740"/>
                    </a:xfrm>
                    <a:prstGeom prst="rect">
                      <a:avLst/>
                    </a:prstGeom>
                    <a:noFill/>
                    <a:ln>
                      <a:noFill/>
                    </a:ln>
                  </pic:spPr>
                </pic:pic>
              </a:graphicData>
            </a:graphic>
          </wp:inline>
        </w:drawing>
      </w:r>
    </w:p>
    <w:p w14:paraId="15634B6E" w14:textId="77777777" w:rsidR="00337BC0" w:rsidRPr="00337BC0" w:rsidRDefault="00337BC0" w:rsidP="00337BC0"/>
    <w:p w14:paraId="1D51776E" w14:textId="77777777" w:rsidR="00337BC0" w:rsidRPr="00337BC0" w:rsidRDefault="00337BC0" w:rsidP="00337BC0">
      <w:r w:rsidRPr="00337BC0">
        <w:t>1 – Default Help file</w:t>
      </w:r>
    </w:p>
    <w:p w14:paraId="595F80D7" w14:textId="1472C5B5" w:rsidR="00337BC0" w:rsidRPr="00337BC0" w:rsidRDefault="00337BC0" w:rsidP="00337BC0">
      <w:r w:rsidRPr="00337BC0">
        <w:t>               Title will always say “General Help”</w:t>
      </w:r>
    </w:p>
    <w:p w14:paraId="3FDE95B1" w14:textId="44E80774" w:rsidR="00337BC0" w:rsidRPr="00337BC0" w:rsidRDefault="00337BC0" w:rsidP="00337BC0">
      <w:r w:rsidRPr="00337BC0">
        <w:t xml:space="preserve">               This is a single file. </w:t>
      </w:r>
    </w:p>
    <w:p w14:paraId="59217C1E" w14:textId="77777777" w:rsidR="00337BC0" w:rsidRPr="00337BC0" w:rsidRDefault="00337BC0" w:rsidP="00337BC0">
      <w:pPr>
        <w:ind w:firstLine="720"/>
      </w:pPr>
      <w:r w:rsidRPr="00337BC0">
        <w:t xml:space="preserve">It can be shown on multiple pages throughout the system. (It is </w:t>
      </w:r>
      <w:r w:rsidRPr="00337BC0">
        <w:rPr>
          <w:b/>
          <w:bCs/>
        </w:rPr>
        <w:t>not</w:t>
      </w:r>
      <w:r w:rsidRPr="00337BC0">
        <w:t xml:space="preserve"> page specific)</w:t>
      </w:r>
    </w:p>
    <w:p w14:paraId="74A37C69" w14:textId="6632C623" w:rsidR="00337BC0" w:rsidRPr="00337BC0" w:rsidRDefault="00337BC0" w:rsidP="00337BC0">
      <w:pPr>
        <w:ind w:firstLine="720"/>
      </w:pPr>
      <w:r w:rsidRPr="00337BC0">
        <w:t xml:space="preserve">If no System Page Level help file has been written for a given page, the Default file will be </w:t>
      </w:r>
      <w:r>
        <w:br/>
        <w:t xml:space="preserve">              </w:t>
      </w:r>
      <w:r w:rsidR="00C64EF4">
        <w:t xml:space="preserve"> </w:t>
      </w:r>
      <w:r w:rsidRPr="00337BC0">
        <w:t>displayed.</w:t>
      </w:r>
    </w:p>
    <w:p w14:paraId="046BE3DF" w14:textId="7937CD06" w:rsidR="00337BC0" w:rsidRDefault="00337BC0" w:rsidP="00337BC0">
      <w:pPr>
        <w:ind w:firstLine="720"/>
      </w:pPr>
      <w:r w:rsidRPr="00337BC0">
        <w:t>Only Super Users (aka NGL Staff) are allowed to edit this file</w:t>
      </w:r>
    </w:p>
    <w:p w14:paraId="6CC1654D" w14:textId="52581A35" w:rsidR="00D04172" w:rsidRDefault="00D04172" w:rsidP="00337BC0">
      <w:pPr>
        <w:ind w:firstLine="720"/>
      </w:pPr>
    </w:p>
    <w:p w14:paraId="18F23800" w14:textId="1F5B1C30" w:rsidR="00D04172" w:rsidRDefault="00D04172" w:rsidP="00337BC0">
      <w:pPr>
        <w:ind w:firstLine="720"/>
      </w:pPr>
    </w:p>
    <w:p w14:paraId="05551C28" w14:textId="2D25DF48" w:rsidR="00D04172" w:rsidRDefault="00D04172" w:rsidP="00337BC0">
      <w:pPr>
        <w:ind w:firstLine="720"/>
      </w:pPr>
    </w:p>
    <w:p w14:paraId="20F3A234" w14:textId="3DA25E96" w:rsidR="00D04172" w:rsidRDefault="00D04172" w:rsidP="00337BC0">
      <w:pPr>
        <w:ind w:firstLine="720"/>
      </w:pPr>
    </w:p>
    <w:p w14:paraId="19137517" w14:textId="77777777" w:rsidR="00D04172" w:rsidRPr="00337BC0" w:rsidRDefault="00D04172" w:rsidP="00337BC0">
      <w:pPr>
        <w:ind w:firstLine="720"/>
      </w:pPr>
    </w:p>
    <w:p w14:paraId="3A119B1C" w14:textId="77777777" w:rsidR="00337BC0" w:rsidRPr="00337BC0" w:rsidRDefault="00337BC0" w:rsidP="00337BC0">
      <w:r w:rsidRPr="00424891">
        <w:rPr>
          <w:highlight w:val="yellow"/>
        </w:rPr>
        <w:t>2 – User Level notes</w:t>
      </w:r>
    </w:p>
    <w:p w14:paraId="50784462" w14:textId="5D538494" w:rsidR="00337BC0" w:rsidRPr="00337BC0" w:rsidRDefault="00337BC0" w:rsidP="00337BC0">
      <w:r w:rsidRPr="00337BC0">
        <w:t>               Title will say “[UserName]’s Notes”</w:t>
      </w:r>
    </w:p>
    <w:p w14:paraId="30E43AD2" w14:textId="1893132E" w:rsidR="00337BC0" w:rsidRPr="00337BC0" w:rsidRDefault="00337BC0" w:rsidP="00337BC0">
      <w:r w:rsidRPr="00337BC0">
        <w:t xml:space="preserve">               These are personal notes that the individual user can enter. </w:t>
      </w:r>
    </w:p>
    <w:p w14:paraId="3EB14E40" w14:textId="77777777" w:rsidR="00337BC0" w:rsidRPr="00337BC0" w:rsidRDefault="00337BC0" w:rsidP="00337BC0">
      <w:pPr>
        <w:ind w:firstLine="720"/>
      </w:pPr>
      <w:r w:rsidRPr="00337BC0">
        <w:t>Only the user can see/edit their personal notes.</w:t>
      </w:r>
    </w:p>
    <w:p w14:paraId="3313BD6D" w14:textId="0A0314FD" w:rsidR="00337BC0" w:rsidRPr="00337BC0" w:rsidRDefault="00337BC0" w:rsidP="00337BC0">
      <w:pPr>
        <w:ind w:firstLine="720"/>
      </w:pPr>
      <w:r w:rsidRPr="00337BC0">
        <w:t xml:space="preserve">The notes are page specific. (aka whatever the user enters on the “Home” cannot be seen by the </w:t>
      </w:r>
      <w:r>
        <w:br/>
        <w:t xml:space="preserve">               </w:t>
      </w:r>
      <w:r w:rsidRPr="00337BC0">
        <w:t>user on the “All” page)</w:t>
      </w:r>
    </w:p>
    <w:p w14:paraId="1756BFB7" w14:textId="24317646" w:rsidR="00337BC0" w:rsidRDefault="00C64EF4" w:rsidP="00337BC0">
      <w:pPr>
        <w:ind w:firstLine="720"/>
      </w:pPr>
      <w:r>
        <w:t xml:space="preserve"> </w:t>
      </w:r>
      <w:r w:rsidR="00337BC0" w:rsidRPr="00337BC0">
        <w:t>(Basically, this is a user scratch pad)</w:t>
      </w:r>
    </w:p>
    <w:p w14:paraId="2E9A6644" w14:textId="77777777" w:rsidR="00D04172" w:rsidRDefault="00D04172" w:rsidP="00337BC0">
      <w:pPr>
        <w:ind w:firstLine="720"/>
      </w:pPr>
    </w:p>
    <w:p w14:paraId="76057D09" w14:textId="77777777" w:rsidR="00337BC0" w:rsidRPr="00337BC0" w:rsidRDefault="00337BC0" w:rsidP="00337BC0">
      <w:r w:rsidRPr="00424891">
        <w:rPr>
          <w:highlight w:val="yellow"/>
        </w:rPr>
        <w:t>3 – Legal Entity level notes</w:t>
      </w:r>
    </w:p>
    <w:p w14:paraId="4B9AACE4" w14:textId="77777777" w:rsidR="00337BC0" w:rsidRPr="00337BC0" w:rsidRDefault="00337BC0" w:rsidP="00337BC0">
      <w:r w:rsidRPr="00337BC0">
        <w:t>                Title will say “[Legal Entity] Help” (this is the LE of the logged in user)</w:t>
      </w:r>
    </w:p>
    <w:p w14:paraId="07E792F4" w14:textId="77777777" w:rsidR="00337BC0" w:rsidRPr="00337BC0" w:rsidRDefault="00337BC0" w:rsidP="00337BC0">
      <w:r w:rsidRPr="00337BC0">
        <w:t>                These are additional help notes that only a Legal Entity Admin can enter for the Legal Entity.</w:t>
      </w:r>
    </w:p>
    <w:p w14:paraId="59FD523C" w14:textId="77777777" w:rsidR="00337BC0" w:rsidRPr="00337BC0" w:rsidRDefault="00337BC0" w:rsidP="00337BC0">
      <w:r w:rsidRPr="00337BC0">
        <w:t>                Every user that belongs to this Legal Entity will see these notes</w:t>
      </w:r>
    </w:p>
    <w:p w14:paraId="6648BF75" w14:textId="77777777" w:rsidR="00337BC0" w:rsidRPr="00337BC0" w:rsidRDefault="00337BC0" w:rsidP="00337BC0">
      <w:r w:rsidRPr="00337BC0">
        <w:t>                The notes are page specific</w:t>
      </w:r>
    </w:p>
    <w:p w14:paraId="0FE5C86B" w14:textId="74521910" w:rsidR="00337BC0" w:rsidRDefault="00337BC0" w:rsidP="00337BC0">
      <w:r w:rsidRPr="00337BC0">
        <w:t>                These notes obviously will be different for each customer/deployment</w:t>
      </w:r>
    </w:p>
    <w:p w14:paraId="0C987D44" w14:textId="77777777" w:rsidR="00D04172" w:rsidRPr="00337BC0" w:rsidRDefault="00D04172" w:rsidP="00337BC0"/>
    <w:p w14:paraId="7D466D56" w14:textId="77777777" w:rsidR="00337BC0" w:rsidRPr="00337BC0" w:rsidRDefault="00337BC0" w:rsidP="00337BC0">
      <w:r w:rsidRPr="00337BC0">
        <w:t>4 – System Page Level Help File</w:t>
      </w:r>
    </w:p>
    <w:p w14:paraId="11DD6C7D" w14:textId="77777777" w:rsidR="00337BC0" w:rsidRPr="00337BC0" w:rsidRDefault="00337BC0" w:rsidP="00337BC0">
      <w:r w:rsidRPr="00337BC0">
        <w:t>                Title will say “[Page Name] Help”</w:t>
      </w:r>
    </w:p>
    <w:p w14:paraId="7697AEC7" w14:textId="77777777" w:rsidR="00337BC0" w:rsidRPr="00337BC0" w:rsidRDefault="00337BC0" w:rsidP="00337BC0">
      <w:r w:rsidRPr="00337BC0">
        <w:t>                These are the actual system level help notes for the page</w:t>
      </w:r>
    </w:p>
    <w:p w14:paraId="3419116A" w14:textId="77777777" w:rsidR="00337BC0" w:rsidRPr="00337BC0" w:rsidRDefault="00337BC0" w:rsidP="00337BC0">
      <w:r w:rsidRPr="00337BC0">
        <w:t>                Only Super Users (aka only NGL staff) are allowed to enter these notes</w:t>
      </w:r>
    </w:p>
    <w:p w14:paraId="4D43F452" w14:textId="2377A754" w:rsidR="00337BC0" w:rsidRPr="00337BC0" w:rsidRDefault="00337BC0" w:rsidP="00337BC0">
      <w:r w:rsidRPr="00337BC0">
        <w:t xml:space="preserve">                These files will be seen by all users on the system (if entered, otherwise they see the Default </w:t>
      </w:r>
      <w:r>
        <w:br/>
        <w:t xml:space="preserve">                </w:t>
      </w:r>
      <w:r w:rsidRPr="00337BC0">
        <w:t>Help File)</w:t>
      </w:r>
    </w:p>
    <w:p w14:paraId="4300B9FE" w14:textId="77777777" w:rsidR="00337BC0" w:rsidRPr="00337BC0" w:rsidRDefault="00337BC0" w:rsidP="00337BC0"/>
    <w:p w14:paraId="7E466D35" w14:textId="77777777" w:rsidR="00337BC0" w:rsidRDefault="00337BC0" w:rsidP="00FE3DE7"/>
    <w:sectPr w:rsidR="00337BC0" w:rsidSect="00312975">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AB4C35" w14:textId="77777777" w:rsidR="00B34808" w:rsidRDefault="00B34808" w:rsidP="00B34808">
      <w:pPr>
        <w:spacing w:after="0" w:line="240" w:lineRule="auto"/>
      </w:pPr>
      <w:r>
        <w:separator/>
      </w:r>
    </w:p>
  </w:endnote>
  <w:endnote w:type="continuationSeparator" w:id="0">
    <w:p w14:paraId="7C134FA4" w14:textId="77777777" w:rsidR="00B34808" w:rsidRDefault="00B34808" w:rsidP="00B348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F1660F" w14:textId="77777777" w:rsidR="00B34808" w:rsidRDefault="00B34808">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6E6D0F">
      <w:rPr>
        <w:caps/>
        <w:noProof/>
        <w:color w:val="5B9BD5" w:themeColor="accent1"/>
      </w:rPr>
      <w:t>21</w:t>
    </w:r>
    <w:r>
      <w:rPr>
        <w:caps/>
        <w:noProof/>
        <w:color w:val="5B9BD5" w:themeColor="accent1"/>
      </w:rPr>
      <w:fldChar w:fldCharType="end"/>
    </w:r>
  </w:p>
  <w:p w14:paraId="72E51920" w14:textId="77777777" w:rsidR="00B34808" w:rsidRPr="00B34808" w:rsidRDefault="00B34808">
    <w:pPr>
      <w:pStyle w:val="Footer"/>
      <w:rPr>
        <w:sz w:val="20"/>
      </w:rPr>
    </w:pPr>
    <w:r w:rsidRPr="00B34808">
      <w:rPr>
        <w:sz w:val="20"/>
      </w:rPr>
      <w:t xml:space="preserve">Next Generation Logistics, Inc. </w:t>
    </w:r>
    <w:r w:rsidRPr="00B34808">
      <w:rPr>
        <w:sz w:val="20"/>
      </w:rPr>
      <w:br/>
      <w:t>Confidential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598A07" w14:textId="77777777" w:rsidR="00B34808" w:rsidRDefault="00B34808" w:rsidP="00B34808">
      <w:pPr>
        <w:spacing w:after="0" w:line="240" w:lineRule="auto"/>
      </w:pPr>
      <w:r>
        <w:separator/>
      </w:r>
    </w:p>
  </w:footnote>
  <w:footnote w:type="continuationSeparator" w:id="0">
    <w:p w14:paraId="5BDA4501" w14:textId="77777777" w:rsidR="00B34808" w:rsidRDefault="00B34808" w:rsidP="00B348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7C2A19"/>
    <w:multiLevelType w:val="hybridMultilevel"/>
    <w:tmpl w:val="764EFC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5D0B69"/>
    <w:multiLevelType w:val="hybridMultilevel"/>
    <w:tmpl w:val="DB7CA6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1HProject" w:val="..\Dynamics TMS.d2h"/>
  </w:docVars>
  <w:rsids>
    <w:rsidRoot w:val="00841C70"/>
    <w:rsid w:val="00001528"/>
    <w:rsid w:val="00006B0D"/>
    <w:rsid w:val="0000736C"/>
    <w:rsid w:val="000147FA"/>
    <w:rsid w:val="00016755"/>
    <w:rsid w:val="00017514"/>
    <w:rsid w:val="00017623"/>
    <w:rsid w:val="00046678"/>
    <w:rsid w:val="00047E0E"/>
    <w:rsid w:val="00057A5B"/>
    <w:rsid w:val="00061964"/>
    <w:rsid w:val="00062B2D"/>
    <w:rsid w:val="00065F73"/>
    <w:rsid w:val="00066DBD"/>
    <w:rsid w:val="000723AD"/>
    <w:rsid w:val="00072A75"/>
    <w:rsid w:val="000927BF"/>
    <w:rsid w:val="000A04C7"/>
    <w:rsid w:val="000B357A"/>
    <w:rsid w:val="000C6B2A"/>
    <w:rsid w:val="000D0BA4"/>
    <w:rsid w:val="000D0F85"/>
    <w:rsid w:val="000D1476"/>
    <w:rsid w:val="000E3066"/>
    <w:rsid w:val="000E6CF0"/>
    <w:rsid w:val="00103B7F"/>
    <w:rsid w:val="00111A99"/>
    <w:rsid w:val="00113392"/>
    <w:rsid w:val="00122EF3"/>
    <w:rsid w:val="0012761A"/>
    <w:rsid w:val="00153273"/>
    <w:rsid w:val="00156637"/>
    <w:rsid w:val="001578CA"/>
    <w:rsid w:val="00165936"/>
    <w:rsid w:val="00170690"/>
    <w:rsid w:val="00173358"/>
    <w:rsid w:val="00181AC2"/>
    <w:rsid w:val="001B6493"/>
    <w:rsid w:val="001C22E8"/>
    <w:rsid w:val="001D3638"/>
    <w:rsid w:val="001E07CF"/>
    <w:rsid w:val="001F769F"/>
    <w:rsid w:val="001F7BA2"/>
    <w:rsid w:val="001F7DC5"/>
    <w:rsid w:val="00213539"/>
    <w:rsid w:val="00214E55"/>
    <w:rsid w:val="00217045"/>
    <w:rsid w:val="002229E4"/>
    <w:rsid w:val="002376BD"/>
    <w:rsid w:val="00243909"/>
    <w:rsid w:val="00247994"/>
    <w:rsid w:val="00251E72"/>
    <w:rsid w:val="00252A9C"/>
    <w:rsid w:val="002549AE"/>
    <w:rsid w:val="00261218"/>
    <w:rsid w:val="00262176"/>
    <w:rsid w:val="00263C90"/>
    <w:rsid w:val="00285652"/>
    <w:rsid w:val="002903B0"/>
    <w:rsid w:val="002A1CE8"/>
    <w:rsid w:val="002A4E6B"/>
    <w:rsid w:val="002A5A4A"/>
    <w:rsid w:val="002D2A90"/>
    <w:rsid w:val="002F3F03"/>
    <w:rsid w:val="00312975"/>
    <w:rsid w:val="0031557F"/>
    <w:rsid w:val="003200F2"/>
    <w:rsid w:val="00322375"/>
    <w:rsid w:val="0032462A"/>
    <w:rsid w:val="00326052"/>
    <w:rsid w:val="00337BC0"/>
    <w:rsid w:val="003500A8"/>
    <w:rsid w:val="00357773"/>
    <w:rsid w:val="003670DD"/>
    <w:rsid w:val="0037692C"/>
    <w:rsid w:val="00386182"/>
    <w:rsid w:val="00390C86"/>
    <w:rsid w:val="003922DF"/>
    <w:rsid w:val="003A0D0E"/>
    <w:rsid w:val="003B3A18"/>
    <w:rsid w:val="003D3E0B"/>
    <w:rsid w:val="003E3CA7"/>
    <w:rsid w:val="003F1425"/>
    <w:rsid w:val="003F1612"/>
    <w:rsid w:val="00420AD1"/>
    <w:rsid w:val="00424891"/>
    <w:rsid w:val="00437DA9"/>
    <w:rsid w:val="00440C8B"/>
    <w:rsid w:val="004516E3"/>
    <w:rsid w:val="004552A6"/>
    <w:rsid w:val="0045731E"/>
    <w:rsid w:val="00462FBE"/>
    <w:rsid w:val="00472B06"/>
    <w:rsid w:val="00475E54"/>
    <w:rsid w:val="00480EB0"/>
    <w:rsid w:val="00483863"/>
    <w:rsid w:val="00492A5B"/>
    <w:rsid w:val="0049334D"/>
    <w:rsid w:val="004A34CD"/>
    <w:rsid w:val="004A5175"/>
    <w:rsid w:val="004A52E1"/>
    <w:rsid w:val="004B3FB5"/>
    <w:rsid w:val="004B5567"/>
    <w:rsid w:val="004C37F2"/>
    <w:rsid w:val="004D646F"/>
    <w:rsid w:val="004E2926"/>
    <w:rsid w:val="004F3A00"/>
    <w:rsid w:val="004F7557"/>
    <w:rsid w:val="004F76C0"/>
    <w:rsid w:val="0050452B"/>
    <w:rsid w:val="00505066"/>
    <w:rsid w:val="00505423"/>
    <w:rsid w:val="0052793E"/>
    <w:rsid w:val="005307AB"/>
    <w:rsid w:val="0053583F"/>
    <w:rsid w:val="005427C3"/>
    <w:rsid w:val="00542BCC"/>
    <w:rsid w:val="00555736"/>
    <w:rsid w:val="00563918"/>
    <w:rsid w:val="0057428D"/>
    <w:rsid w:val="005840B8"/>
    <w:rsid w:val="00585001"/>
    <w:rsid w:val="005863F8"/>
    <w:rsid w:val="0059418A"/>
    <w:rsid w:val="005A1B80"/>
    <w:rsid w:val="005A6063"/>
    <w:rsid w:val="005B050E"/>
    <w:rsid w:val="005B22FB"/>
    <w:rsid w:val="005B484E"/>
    <w:rsid w:val="005B5A33"/>
    <w:rsid w:val="005C1CBC"/>
    <w:rsid w:val="005C2387"/>
    <w:rsid w:val="005D2B09"/>
    <w:rsid w:val="005D3D9E"/>
    <w:rsid w:val="005E3088"/>
    <w:rsid w:val="005E43F9"/>
    <w:rsid w:val="005F5D56"/>
    <w:rsid w:val="00601737"/>
    <w:rsid w:val="00612EF2"/>
    <w:rsid w:val="00622151"/>
    <w:rsid w:val="00631E74"/>
    <w:rsid w:val="00645429"/>
    <w:rsid w:val="00661A3F"/>
    <w:rsid w:val="00666B66"/>
    <w:rsid w:val="00671D44"/>
    <w:rsid w:val="00672D0B"/>
    <w:rsid w:val="00672F42"/>
    <w:rsid w:val="00673AE4"/>
    <w:rsid w:val="00687068"/>
    <w:rsid w:val="00687EF1"/>
    <w:rsid w:val="00693DFC"/>
    <w:rsid w:val="00694FF6"/>
    <w:rsid w:val="00695383"/>
    <w:rsid w:val="00696670"/>
    <w:rsid w:val="006B3995"/>
    <w:rsid w:val="006B403C"/>
    <w:rsid w:val="006B69F0"/>
    <w:rsid w:val="006B7DB7"/>
    <w:rsid w:val="006C3EF9"/>
    <w:rsid w:val="006C591F"/>
    <w:rsid w:val="006D5A88"/>
    <w:rsid w:val="006D6EDE"/>
    <w:rsid w:val="006E6D0F"/>
    <w:rsid w:val="006F6FA4"/>
    <w:rsid w:val="0070530C"/>
    <w:rsid w:val="00705671"/>
    <w:rsid w:val="00705A09"/>
    <w:rsid w:val="00707E0D"/>
    <w:rsid w:val="0071526C"/>
    <w:rsid w:val="00735245"/>
    <w:rsid w:val="007414CA"/>
    <w:rsid w:val="00744F9B"/>
    <w:rsid w:val="007537BB"/>
    <w:rsid w:val="00757C11"/>
    <w:rsid w:val="00780AAD"/>
    <w:rsid w:val="007B363E"/>
    <w:rsid w:val="007B69DC"/>
    <w:rsid w:val="007D05DE"/>
    <w:rsid w:val="007F6D62"/>
    <w:rsid w:val="007F7B01"/>
    <w:rsid w:val="00805C12"/>
    <w:rsid w:val="00805F80"/>
    <w:rsid w:val="00812894"/>
    <w:rsid w:val="00813DF3"/>
    <w:rsid w:val="0081653A"/>
    <w:rsid w:val="00816840"/>
    <w:rsid w:val="0082326A"/>
    <w:rsid w:val="0082411F"/>
    <w:rsid w:val="00841C70"/>
    <w:rsid w:val="008425BE"/>
    <w:rsid w:val="00855E30"/>
    <w:rsid w:val="00873FBA"/>
    <w:rsid w:val="008848F7"/>
    <w:rsid w:val="008A1D95"/>
    <w:rsid w:val="008B0BDC"/>
    <w:rsid w:val="008B625F"/>
    <w:rsid w:val="008C4323"/>
    <w:rsid w:val="008D43C1"/>
    <w:rsid w:val="008E134F"/>
    <w:rsid w:val="008F1115"/>
    <w:rsid w:val="00903CF9"/>
    <w:rsid w:val="0091659C"/>
    <w:rsid w:val="009225BC"/>
    <w:rsid w:val="00923BCB"/>
    <w:rsid w:val="0093610E"/>
    <w:rsid w:val="00943A88"/>
    <w:rsid w:val="00952BCC"/>
    <w:rsid w:val="00960642"/>
    <w:rsid w:val="00963ABD"/>
    <w:rsid w:val="009701F0"/>
    <w:rsid w:val="00972600"/>
    <w:rsid w:val="00973920"/>
    <w:rsid w:val="00980303"/>
    <w:rsid w:val="0098521A"/>
    <w:rsid w:val="00986D07"/>
    <w:rsid w:val="00991A80"/>
    <w:rsid w:val="00994683"/>
    <w:rsid w:val="00995D3E"/>
    <w:rsid w:val="00996388"/>
    <w:rsid w:val="009A16A9"/>
    <w:rsid w:val="009A64A2"/>
    <w:rsid w:val="009B1443"/>
    <w:rsid w:val="009C597E"/>
    <w:rsid w:val="009C69D4"/>
    <w:rsid w:val="009D3DFE"/>
    <w:rsid w:val="009D7F37"/>
    <w:rsid w:val="009E76B1"/>
    <w:rsid w:val="009F08CC"/>
    <w:rsid w:val="009F16AA"/>
    <w:rsid w:val="00A11814"/>
    <w:rsid w:val="00A35565"/>
    <w:rsid w:val="00A5002B"/>
    <w:rsid w:val="00A5264E"/>
    <w:rsid w:val="00A63570"/>
    <w:rsid w:val="00A64291"/>
    <w:rsid w:val="00A72E4E"/>
    <w:rsid w:val="00A81B03"/>
    <w:rsid w:val="00A87634"/>
    <w:rsid w:val="00A92788"/>
    <w:rsid w:val="00A96875"/>
    <w:rsid w:val="00AA3263"/>
    <w:rsid w:val="00AB06BD"/>
    <w:rsid w:val="00AB1EC5"/>
    <w:rsid w:val="00AB765E"/>
    <w:rsid w:val="00AC3F66"/>
    <w:rsid w:val="00AC79E2"/>
    <w:rsid w:val="00AD2A6E"/>
    <w:rsid w:val="00AE7E64"/>
    <w:rsid w:val="00AF360C"/>
    <w:rsid w:val="00AF457F"/>
    <w:rsid w:val="00AF489B"/>
    <w:rsid w:val="00AF61FF"/>
    <w:rsid w:val="00B0089C"/>
    <w:rsid w:val="00B21992"/>
    <w:rsid w:val="00B246CE"/>
    <w:rsid w:val="00B32A0B"/>
    <w:rsid w:val="00B340E0"/>
    <w:rsid w:val="00B34808"/>
    <w:rsid w:val="00B364B3"/>
    <w:rsid w:val="00B43847"/>
    <w:rsid w:val="00B4729F"/>
    <w:rsid w:val="00B501D6"/>
    <w:rsid w:val="00B52ACC"/>
    <w:rsid w:val="00B5502C"/>
    <w:rsid w:val="00B662AF"/>
    <w:rsid w:val="00B70E21"/>
    <w:rsid w:val="00BA0885"/>
    <w:rsid w:val="00BA08BD"/>
    <w:rsid w:val="00BA6C99"/>
    <w:rsid w:val="00BB2D11"/>
    <w:rsid w:val="00BC5621"/>
    <w:rsid w:val="00BD743E"/>
    <w:rsid w:val="00BE3D24"/>
    <w:rsid w:val="00BF084F"/>
    <w:rsid w:val="00BF1ED9"/>
    <w:rsid w:val="00BF6A50"/>
    <w:rsid w:val="00C059DC"/>
    <w:rsid w:val="00C0772B"/>
    <w:rsid w:val="00C103B0"/>
    <w:rsid w:val="00C212A4"/>
    <w:rsid w:val="00C36F08"/>
    <w:rsid w:val="00C4029D"/>
    <w:rsid w:val="00C44C73"/>
    <w:rsid w:val="00C5326F"/>
    <w:rsid w:val="00C551B8"/>
    <w:rsid w:val="00C64EF4"/>
    <w:rsid w:val="00C74315"/>
    <w:rsid w:val="00C74CE0"/>
    <w:rsid w:val="00C77A45"/>
    <w:rsid w:val="00C77B94"/>
    <w:rsid w:val="00C953DD"/>
    <w:rsid w:val="00C95E49"/>
    <w:rsid w:val="00C975B2"/>
    <w:rsid w:val="00CB23C0"/>
    <w:rsid w:val="00CC26B3"/>
    <w:rsid w:val="00CD0A69"/>
    <w:rsid w:val="00CD4D36"/>
    <w:rsid w:val="00CD6F94"/>
    <w:rsid w:val="00CD71D0"/>
    <w:rsid w:val="00CE02A0"/>
    <w:rsid w:val="00CE1FE7"/>
    <w:rsid w:val="00CF3064"/>
    <w:rsid w:val="00D04172"/>
    <w:rsid w:val="00D11035"/>
    <w:rsid w:val="00D21C50"/>
    <w:rsid w:val="00D23E72"/>
    <w:rsid w:val="00D4445D"/>
    <w:rsid w:val="00D56993"/>
    <w:rsid w:val="00D60E79"/>
    <w:rsid w:val="00D71278"/>
    <w:rsid w:val="00D739FC"/>
    <w:rsid w:val="00D73ED5"/>
    <w:rsid w:val="00D74952"/>
    <w:rsid w:val="00D8427E"/>
    <w:rsid w:val="00D90D4A"/>
    <w:rsid w:val="00D919D9"/>
    <w:rsid w:val="00DA3463"/>
    <w:rsid w:val="00DA4B93"/>
    <w:rsid w:val="00DB0C7C"/>
    <w:rsid w:val="00DB4DA8"/>
    <w:rsid w:val="00DC1DFA"/>
    <w:rsid w:val="00DC3865"/>
    <w:rsid w:val="00DD27CC"/>
    <w:rsid w:val="00DD3154"/>
    <w:rsid w:val="00E039E4"/>
    <w:rsid w:val="00E114A2"/>
    <w:rsid w:val="00E16A36"/>
    <w:rsid w:val="00E16D96"/>
    <w:rsid w:val="00E32187"/>
    <w:rsid w:val="00E3281D"/>
    <w:rsid w:val="00E40749"/>
    <w:rsid w:val="00E45F38"/>
    <w:rsid w:val="00E50FBC"/>
    <w:rsid w:val="00E61822"/>
    <w:rsid w:val="00E63800"/>
    <w:rsid w:val="00E63A2A"/>
    <w:rsid w:val="00E86624"/>
    <w:rsid w:val="00EA0728"/>
    <w:rsid w:val="00EB3630"/>
    <w:rsid w:val="00EB6E5F"/>
    <w:rsid w:val="00EC7C39"/>
    <w:rsid w:val="00ED0087"/>
    <w:rsid w:val="00EE311B"/>
    <w:rsid w:val="00EE7292"/>
    <w:rsid w:val="00EE7E33"/>
    <w:rsid w:val="00F10D3A"/>
    <w:rsid w:val="00F140BF"/>
    <w:rsid w:val="00F20E0D"/>
    <w:rsid w:val="00F30484"/>
    <w:rsid w:val="00F32D99"/>
    <w:rsid w:val="00F3542D"/>
    <w:rsid w:val="00F510E6"/>
    <w:rsid w:val="00F55280"/>
    <w:rsid w:val="00F57952"/>
    <w:rsid w:val="00F6120D"/>
    <w:rsid w:val="00F64721"/>
    <w:rsid w:val="00F65158"/>
    <w:rsid w:val="00F77AEE"/>
    <w:rsid w:val="00F83D47"/>
    <w:rsid w:val="00F93D25"/>
    <w:rsid w:val="00F972F2"/>
    <w:rsid w:val="00FB1873"/>
    <w:rsid w:val="00FB1DD6"/>
    <w:rsid w:val="00FD2EE9"/>
    <w:rsid w:val="00FE3B59"/>
    <w:rsid w:val="00FE3DE7"/>
    <w:rsid w:val="00FE5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F9144"/>
  <w15:chartTrackingRefBased/>
  <w15:docId w15:val="{3F13A97D-ABD7-4B46-ACAF-2C44D6D43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1B8"/>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9225B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1103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40C8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1B8"/>
    <w:rPr>
      <w:rFonts w:asciiTheme="majorHAnsi" w:eastAsiaTheme="majorEastAsia" w:hAnsiTheme="majorHAnsi" w:cstheme="majorBidi"/>
      <w:b/>
      <w:bCs/>
      <w:color w:val="2E74B5" w:themeColor="accent1" w:themeShade="BF"/>
      <w:sz w:val="28"/>
      <w:szCs w:val="28"/>
    </w:rPr>
  </w:style>
  <w:style w:type="paragraph" w:styleId="ListParagraph">
    <w:name w:val="List Paragraph"/>
    <w:basedOn w:val="Normal"/>
    <w:uiPriority w:val="34"/>
    <w:qFormat/>
    <w:rsid w:val="00C551B8"/>
    <w:pPr>
      <w:spacing w:after="200" w:line="276" w:lineRule="auto"/>
      <w:ind w:left="720"/>
      <w:contextualSpacing/>
    </w:pPr>
  </w:style>
  <w:style w:type="character" w:customStyle="1" w:styleId="Heading2Char">
    <w:name w:val="Heading 2 Char"/>
    <w:basedOn w:val="DefaultParagraphFont"/>
    <w:link w:val="Heading2"/>
    <w:uiPriority w:val="9"/>
    <w:rsid w:val="009225B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1103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440C8B"/>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B348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808"/>
  </w:style>
  <w:style w:type="paragraph" w:styleId="Footer">
    <w:name w:val="footer"/>
    <w:basedOn w:val="Normal"/>
    <w:link w:val="FooterChar"/>
    <w:uiPriority w:val="99"/>
    <w:unhideWhenUsed/>
    <w:rsid w:val="00B348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808"/>
  </w:style>
  <w:style w:type="paragraph" w:styleId="BalloonText">
    <w:name w:val="Balloon Text"/>
    <w:basedOn w:val="Normal"/>
    <w:link w:val="BalloonTextChar"/>
    <w:uiPriority w:val="99"/>
    <w:semiHidden/>
    <w:unhideWhenUsed/>
    <w:rsid w:val="005742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428D"/>
    <w:rPr>
      <w:rFonts w:ascii="Segoe UI" w:hAnsi="Segoe UI" w:cs="Segoe UI"/>
      <w:sz w:val="18"/>
      <w:szCs w:val="18"/>
    </w:rPr>
  </w:style>
  <w:style w:type="paragraph" w:styleId="BodyText">
    <w:name w:val="Body Text"/>
    <w:basedOn w:val="Normal"/>
    <w:link w:val="BodyTextChar"/>
    <w:uiPriority w:val="99"/>
    <w:semiHidden/>
    <w:unhideWhenUsed/>
    <w:rsid w:val="00CD6F94"/>
    <w:pPr>
      <w:spacing w:after="120"/>
    </w:pPr>
  </w:style>
  <w:style w:type="character" w:customStyle="1" w:styleId="BodyTextChar">
    <w:name w:val="Body Text Char"/>
    <w:basedOn w:val="DefaultParagraphFont"/>
    <w:link w:val="BodyText"/>
    <w:uiPriority w:val="99"/>
    <w:semiHidden/>
    <w:rsid w:val="00CD6F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69654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cid:image002.png@01D4EEBE.70608E40"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stides.NGL\AppData\Roaming\Microsoft\Templates\D2H_NOMARGI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D2H_NOMARGIN.dotx</Template>
  <TotalTime>1</TotalTime>
  <Pages>3</Pages>
  <Words>391</Words>
  <Characters>2234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Riske</dc:creator>
  <cp:keywords/>
  <dc:description/>
  <cp:lastModifiedBy>Aristides Smith</cp:lastModifiedBy>
  <cp:revision>3</cp:revision>
  <dcterms:created xsi:type="dcterms:W3CDTF">2020-05-06T20:53:00Z</dcterms:created>
  <dcterms:modified xsi:type="dcterms:W3CDTF">2020-12-21T15:53:00Z</dcterms:modified>
</cp:coreProperties>
</file>