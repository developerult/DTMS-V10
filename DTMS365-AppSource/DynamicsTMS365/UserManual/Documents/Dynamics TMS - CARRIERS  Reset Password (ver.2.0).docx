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F8DA16" w14:textId="320E1753" w:rsidR="00AB552F" w:rsidRDefault="00AB552F" w:rsidP="00B637E4">
      <w:pPr>
        <w:pStyle w:val="Heading1"/>
      </w:pPr>
      <w:r>
        <w:t xml:space="preserve">How to </w:t>
      </w:r>
      <w:r w:rsidR="00743F6A">
        <w:t>Change/Reset a</w:t>
      </w:r>
      <w:r w:rsidR="005B6F71">
        <w:t xml:space="preserve"> Carrier User</w:t>
      </w:r>
      <w:r w:rsidR="00743F6A">
        <w:t xml:space="preserve"> password</w:t>
      </w:r>
    </w:p>
    <w:p w14:paraId="7518A93A" w14:textId="07ED2AD8" w:rsidR="00AB552F" w:rsidRDefault="00743F6A">
      <w:r>
        <w:t>This is to be used to Change/Reset the password for a Carrier User</w:t>
      </w:r>
      <w:r w:rsidR="00CA099F">
        <w:t>.</w:t>
      </w:r>
    </w:p>
    <w:p w14:paraId="30914675" w14:textId="2C91A6BE" w:rsidR="00CA099F" w:rsidRDefault="00CA099F">
      <w:r>
        <w:t>This is self-serv</w:t>
      </w:r>
      <w:r w:rsidR="004568A8">
        <w:t>ic</w:t>
      </w:r>
      <w:r>
        <w:t>e, to be done by the user.</w:t>
      </w:r>
    </w:p>
    <w:p w14:paraId="66072653" w14:textId="4803D8D4" w:rsidR="00AB552F" w:rsidRDefault="00AB552F">
      <w:r>
        <w:t>Step 1</w:t>
      </w:r>
      <w:r w:rsidR="00CA099F">
        <w:t xml:space="preserve"> </w:t>
      </w:r>
      <w:r>
        <w:t xml:space="preserve">: </w:t>
      </w:r>
      <w:r w:rsidR="00743F6A">
        <w:t>Go to the NEXTrack log in page.</w:t>
      </w:r>
    </w:p>
    <w:p w14:paraId="591D75E1" w14:textId="646613DC" w:rsidR="00743F6A" w:rsidRDefault="00743F6A">
      <w:r>
        <w:rPr>
          <w:noProof/>
        </w:rPr>
        <w:drawing>
          <wp:inline distT="0" distB="0" distL="0" distR="0" wp14:anchorId="3B14CB32" wp14:editId="27C402B3">
            <wp:extent cx="5038725" cy="5124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AFE7" w14:textId="25A85616" w:rsidR="00AB552F" w:rsidRDefault="00AB552F"/>
    <w:p w14:paraId="6E372948" w14:textId="7C5D3CB0" w:rsidR="00743F6A" w:rsidRDefault="00743F6A" w:rsidP="00743F6A">
      <w:pPr>
        <w:pStyle w:val="Heading1"/>
      </w:pPr>
      <w:r>
        <w:t>Reset a forgotten Carrier User password</w:t>
      </w:r>
    </w:p>
    <w:p w14:paraId="59C13CD0" w14:textId="4993D94A" w:rsidR="00743F6A" w:rsidRDefault="00AB552F">
      <w:r>
        <w:t>Step 2</w:t>
      </w:r>
      <w:r w:rsidR="00CA099F">
        <w:t xml:space="preserve"> </w:t>
      </w:r>
      <w:r>
        <w:t xml:space="preserve">: </w:t>
      </w:r>
      <w:r w:rsidR="00743F6A">
        <w:t>Click on I forgot my password</w:t>
      </w:r>
    </w:p>
    <w:p w14:paraId="40450DD6" w14:textId="536BC281" w:rsidR="00743F6A" w:rsidRDefault="00743F6A">
      <w:r>
        <w:t>Step 3 : On the next page, fill in your username and click on Send My Password.</w:t>
      </w:r>
    </w:p>
    <w:p w14:paraId="5792A004" w14:textId="17C91D1C" w:rsidR="00743F6A" w:rsidRDefault="00743F6A">
      <w:r>
        <w:rPr>
          <w:noProof/>
        </w:rPr>
        <w:lastRenderedPageBreak/>
        <w:drawing>
          <wp:inline distT="0" distB="0" distL="0" distR="0" wp14:anchorId="196E7B3D" wp14:editId="634EC436">
            <wp:extent cx="5943600" cy="2807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B9BC" w14:textId="5E6E53DB" w:rsidR="00AB552F" w:rsidRDefault="00743F6A">
      <w:r>
        <w:t>Step 4</w:t>
      </w:r>
      <w:r w:rsidR="00CA099F">
        <w:t xml:space="preserve"> </w:t>
      </w:r>
      <w:r>
        <w:t>: Click on Go Back To Log In and wait for your new password to be emailed to you.</w:t>
      </w:r>
      <w:r>
        <w:br/>
        <w:t xml:space="preserve">              This will typically take up to 15 minutes.</w:t>
      </w:r>
    </w:p>
    <w:p w14:paraId="7191A0C6" w14:textId="663101BE" w:rsidR="00CA099F" w:rsidRDefault="00CA099F">
      <w:r>
        <w:t>Step 5 : Using your username and new password, log in normally.</w:t>
      </w:r>
    </w:p>
    <w:p w14:paraId="011CC9F1" w14:textId="6E5F4D50" w:rsidR="00CA099F" w:rsidRDefault="00CA099F"/>
    <w:p w14:paraId="1E7F9662" w14:textId="57819EF0" w:rsidR="00CA099F" w:rsidRDefault="00CA099F" w:rsidP="00CA099F">
      <w:pPr>
        <w:pStyle w:val="Heading1"/>
      </w:pPr>
      <w:r>
        <w:t>Change a Carrier User password</w:t>
      </w:r>
    </w:p>
    <w:p w14:paraId="22BB4005" w14:textId="413BB783" w:rsidR="00CA099F" w:rsidRDefault="00CA099F" w:rsidP="00CA099F">
      <w:r>
        <w:t>Step 2 : Using your username and current password, log in to NEXTrack.</w:t>
      </w:r>
    </w:p>
    <w:p w14:paraId="2AFC0351" w14:textId="06E50325" w:rsidR="00CA099F" w:rsidRDefault="00CA099F" w:rsidP="00CA099F">
      <w:r>
        <w:t>Step 3 : If you are not taken to the home tab, click on home.</w:t>
      </w:r>
    </w:p>
    <w:p w14:paraId="1AB66162" w14:textId="59D3A288" w:rsidR="00CA099F" w:rsidRDefault="00CA099F" w:rsidP="00CA099F">
      <w:r>
        <w:rPr>
          <w:noProof/>
        </w:rPr>
        <w:drawing>
          <wp:inline distT="0" distB="0" distL="0" distR="0" wp14:anchorId="64B3D62C" wp14:editId="622C555C">
            <wp:extent cx="2286000" cy="1019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1BC4" w14:textId="7B50F330" w:rsidR="00CA099F" w:rsidRDefault="00CA099F" w:rsidP="00CA099F">
      <w:r>
        <w:t>Step 4 : On the right top, click on the settings gear located between the sign out button and the help button.</w:t>
      </w:r>
    </w:p>
    <w:p w14:paraId="61292F4D" w14:textId="41BD75E8" w:rsidR="00CA099F" w:rsidRPr="00CA099F" w:rsidRDefault="00CA099F" w:rsidP="00CA099F">
      <w:r>
        <w:rPr>
          <w:noProof/>
        </w:rPr>
        <w:drawing>
          <wp:inline distT="0" distB="0" distL="0" distR="0" wp14:anchorId="1C612FE8" wp14:editId="57779CF7">
            <wp:extent cx="2886075" cy="6477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E99A" w14:textId="6F0C2D7E" w:rsidR="00CA099F" w:rsidRDefault="00CA099F">
      <w:r>
        <w:t>Step 5 : The Manage My Account screen will open. Here you can change your profile info as well as change your password. Make sure to hit Save for profile changes, and</w:t>
      </w:r>
      <w:r w:rsidR="00A10B3C">
        <w:t xml:space="preserve"> Change password for password change.</w:t>
      </w:r>
    </w:p>
    <w:p w14:paraId="0BB35667" w14:textId="50942727" w:rsidR="00CA099F" w:rsidRDefault="00CA099F">
      <w:r>
        <w:rPr>
          <w:noProof/>
        </w:rPr>
        <w:lastRenderedPageBreak/>
        <w:drawing>
          <wp:inline distT="0" distB="0" distL="0" distR="0" wp14:anchorId="5EAEEF70" wp14:editId="77D45FF9">
            <wp:extent cx="5943600" cy="5048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BC58" w14:textId="77777777" w:rsidR="00CA099F" w:rsidRDefault="00CA099F"/>
    <w:p w14:paraId="74BC15EF" w14:textId="484BD8EA" w:rsidR="00286662" w:rsidRDefault="00286662"/>
    <w:p w14:paraId="72088B79" w14:textId="3E1FE784" w:rsidR="00AB552F" w:rsidRDefault="00286662">
      <w:r>
        <w:rPr>
          <w:noProof/>
        </w:rPr>
        <w:drawing>
          <wp:inline distT="0" distB="0" distL="0" distR="0" wp14:anchorId="690192A2" wp14:editId="7C634F54">
            <wp:extent cx="5086350" cy="5095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05C0" w14:textId="1059523F" w:rsidR="00AB552F" w:rsidRDefault="00AB552F"/>
    <w:p w14:paraId="4DB4F6E7" w14:textId="3270E8B7" w:rsidR="00AB552F" w:rsidRDefault="00AB552F"/>
    <w:p w14:paraId="309C846E" w14:textId="7F914287" w:rsidR="00AB552F" w:rsidRDefault="00AB552F"/>
    <w:p w14:paraId="02B23BB1" w14:textId="77777777" w:rsidR="00AB552F" w:rsidRDefault="00AB552F"/>
    <w:p w14:paraId="07AAAE10" w14:textId="39E44001" w:rsidR="00AB552F" w:rsidRDefault="00AB552F"/>
    <w:p w14:paraId="047835F1" w14:textId="12BA0E48" w:rsidR="00AB552F" w:rsidRDefault="00AB552F"/>
    <w:p w14:paraId="06C2AEAF" w14:textId="75B430D5" w:rsidR="00AB552F" w:rsidRDefault="00AB552F"/>
    <w:p w14:paraId="1CC2639A" w14:textId="6873C71C" w:rsidR="00AB552F" w:rsidRDefault="00AB552F"/>
    <w:p w14:paraId="3CAA77E8" w14:textId="77777777" w:rsidR="00AB552F" w:rsidRDefault="00AB552F"/>
    <w:sectPr w:rsidR="00AB5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1HProject" w:val="..\Dynamics TMS.d2h"/>
  </w:docVars>
  <w:rsids>
    <w:rsidRoot w:val="00AB552F"/>
    <w:rsid w:val="00247487"/>
    <w:rsid w:val="00286662"/>
    <w:rsid w:val="004568A8"/>
    <w:rsid w:val="004F7B12"/>
    <w:rsid w:val="00512CA8"/>
    <w:rsid w:val="005B6F71"/>
    <w:rsid w:val="00743F6A"/>
    <w:rsid w:val="00A10B3C"/>
    <w:rsid w:val="00AB1635"/>
    <w:rsid w:val="00AB552F"/>
    <w:rsid w:val="00B637E4"/>
    <w:rsid w:val="00C37783"/>
    <w:rsid w:val="00CA099F"/>
    <w:rsid w:val="00F6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5E1A"/>
  <w15:chartTrackingRefBased/>
  <w15:docId w15:val="{F01FCCBE-92B9-422B-8869-051F1E80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stides.NGL\AppData\Roaming\Microsoft\Templates\D2H_NOMARG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D2H_NOMARGIN.dotx</Template>
  <TotalTime>22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Ramsey</dc:creator>
  <cp:keywords/>
  <dc:description/>
  <cp:lastModifiedBy>Aristides Smith</cp:lastModifiedBy>
  <cp:revision>8</cp:revision>
  <dcterms:created xsi:type="dcterms:W3CDTF">2020-03-20T17:36:00Z</dcterms:created>
  <dcterms:modified xsi:type="dcterms:W3CDTF">2020-12-21T16:44:00Z</dcterms:modified>
</cp:coreProperties>
</file>