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7EBA8" w14:textId="77777777" w:rsidR="00DD24DD" w:rsidRDefault="00DD24DD" w:rsidP="00DD24DD">
      <w:pPr>
        <w:pStyle w:val="Heading1"/>
      </w:pPr>
      <w:r>
        <w:t>Creating a New Page</w:t>
      </w:r>
    </w:p>
    <w:p w14:paraId="3188717C" w14:textId="77777777" w:rsidR="00DD24DD" w:rsidRDefault="00DD24DD" w:rsidP="00DD24DD">
      <w:pPr>
        <w:pStyle w:val="ListParagraph"/>
        <w:numPr>
          <w:ilvl w:val="0"/>
          <w:numId w:val="6"/>
        </w:numPr>
      </w:pPr>
      <w:r>
        <w:t>Create the Page in Content Management</w:t>
      </w:r>
    </w:p>
    <w:p w14:paraId="5A7679A3" w14:textId="77777777" w:rsidR="00DD24DD" w:rsidRDefault="00DD24DD" w:rsidP="00DD24DD">
      <w:pPr>
        <w:pStyle w:val="ListParagraph"/>
        <w:numPr>
          <w:ilvl w:val="1"/>
          <w:numId w:val="6"/>
        </w:numPr>
      </w:pPr>
      <w:r>
        <w:t xml:space="preserve">Go to the </w:t>
      </w:r>
      <w:r w:rsidRPr="00B53ADA">
        <w:rPr>
          <w:color w:val="00B0F0"/>
        </w:rPr>
        <w:t xml:space="preserve">Page Maintenance </w:t>
      </w:r>
      <w:r>
        <w:t>screen in 365 and click the “Add a New Page Button”</w:t>
      </w:r>
      <w:r w:rsidR="00A9190A">
        <w:t xml:space="preserve"> </w:t>
      </w:r>
      <w:hyperlink w:anchor="_Figure_1" w:tooltip="Figure 1" w:history="1">
        <w:r w:rsidR="00A9190A" w:rsidRPr="00A9190A">
          <w:rPr>
            <w:rStyle w:val="Hyperlink"/>
            <w:i/>
          </w:rPr>
          <w:t>F.1</w:t>
        </w:r>
      </w:hyperlink>
    </w:p>
    <w:p w14:paraId="0E254905" w14:textId="77777777" w:rsidR="00DD24DD" w:rsidRDefault="00DD24DD" w:rsidP="00DD24DD">
      <w:pPr>
        <w:pStyle w:val="ListParagraph"/>
        <w:numPr>
          <w:ilvl w:val="1"/>
          <w:numId w:val="6"/>
        </w:numPr>
        <w:rPr>
          <w:noProof/>
        </w:rPr>
      </w:pPr>
      <w:r>
        <w:rPr>
          <w:noProof/>
        </w:rPr>
        <w:t>Give the page a Name. Give the Form a Name and Description and prefix it with 365 (usually the same as the Page Name)</w:t>
      </w:r>
      <w:r w:rsidR="00DF1B0D">
        <w:rPr>
          <w:noProof/>
        </w:rPr>
        <w:t>. Click Save</w:t>
      </w:r>
      <w:r w:rsidR="00A9190A">
        <w:rPr>
          <w:noProof/>
        </w:rPr>
        <w:t xml:space="preserve"> </w:t>
      </w:r>
      <w:hyperlink w:anchor="_Figure_2" w:history="1">
        <w:r w:rsidR="00A9190A" w:rsidRPr="00A9190A">
          <w:rPr>
            <w:rStyle w:val="Hyperlink"/>
            <w:i/>
            <w:noProof/>
          </w:rPr>
          <w:t>F.2</w:t>
        </w:r>
      </w:hyperlink>
    </w:p>
    <w:p w14:paraId="476F0062" w14:textId="77777777" w:rsidR="00DD24DD" w:rsidRDefault="00DD24DD" w:rsidP="00DD24DD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Retreive the newly created page record from the database and add it to the scripts.</w:t>
      </w:r>
    </w:p>
    <w:p w14:paraId="086E98F4" w14:textId="77777777" w:rsidR="00DD24DD" w:rsidRDefault="00DD24DD" w:rsidP="00DD24DD">
      <w:pPr>
        <w:pStyle w:val="ListParagraph"/>
        <w:numPr>
          <w:ilvl w:val="1"/>
          <w:numId w:val="6"/>
        </w:numPr>
        <w:rPr>
          <w:noProof/>
        </w:rPr>
      </w:pPr>
      <w:r>
        <w:rPr>
          <w:noProof/>
        </w:rPr>
        <w:t xml:space="preserve">Go to </w:t>
      </w:r>
      <w:r w:rsidRPr="002157C6">
        <w:rPr>
          <w:noProof/>
          <w:color w:val="0070C0"/>
        </w:rPr>
        <w:t xml:space="preserve">NGLMASDATA\DataMigrationScripts\Deployment Generators </w:t>
      </w:r>
      <w:r>
        <w:rPr>
          <w:noProof/>
        </w:rPr>
        <w:t xml:space="preserve">and run the script </w:t>
      </w:r>
      <w:r w:rsidRPr="005B4DB1">
        <w:rPr>
          <w:noProof/>
          <w:color w:val="0070C0"/>
        </w:rPr>
        <w:t>generateCreatePageScript.sql</w:t>
      </w:r>
    </w:p>
    <w:p w14:paraId="15EE8AF4" w14:textId="77777777" w:rsidR="00DD24DD" w:rsidRDefault="00DD24DD" w:rsidP="00DD24DD">
      <w:pPr>
        <w:pStyle w:val="ListParagraph"/>
        <w:numPr>
          <w:ilvl w:val="1"/>
          <w:numId w:val="6"/>
        </w:numPr>
        <w:rPr>
          <w:noProof/>
        </w:rPr>
      </w:pPr>
      <w:r>
        <w:rPr>
          <w:noProof/>
        </w:rPr>
        <w:t xml:space="preserve">Copy the results for the record you just created and paste the script at the end of </w:t>
      </w:r>
      <w:r w:rsidRPr="002157C6">
        <w:rPr>
          <w:noProof/>
          <w:color w:val="0070C0"/>
        </w:rPr>
        <w:t>NGLMASDATA\dbo\Stored Procedures\spInsertAllCMPages</w:t>
      </w:r>
      <w:r w:rsidRPr="005B4DB1">
        <w:rPr>
          <w:noProof/>
          <w:color w:val="0070C0"/>
        </w:rPr>
        <w:t>.sql</w:t>
      </w:r>
      <w:r w:rsidR="00A9190A">
        <w:rPr>
          <w:noProof/>
          <w:color w:val="0070C0"/>
        </w:rPr>
        <w:t xml:space="preserve"> </w:t>
      </w:r>
      <w:hyperlink w:anchor="_Figure_3" w:tooltip="Figure 3" w:history="1">
        <w:r w:rsidR="00A9190A" w:rsidRPr="00A9190A">
          <w:rPr>
            <w:rStyle w:val="Hyperlink"/>
            <w:i/>
            <w:noProof/>
          </w:rPr>
          <w:t>F.3</w:t>
        </w:r>
      </w:hyperlink>
    </w:p>
    <w:p w14:paraId="7B5582F6" w14:textId="77777777" w:rsidR="00DD24DD" w:rsidRDefault="00DD24DD" w:rsidP="00DD24DD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 xml:space="preserve">Create the </w:t>
      </w:r>
      <w:r w:rsidRPr="00115790">
        <w:rPr>
          <w:noProof/>
          <w:color w:val="00B0F0"/>
        </w:rPr>
        <w:t xml:space="preserve">aspx </w:t>
      </w:r>
      <w:r>
        <w:rPr>
          <w:noProof/>
        </w:rPr>
        <w:t xml:space="preserve">page in the </w:t>
      </w:r>
      <w:r w:rsidRPr="002157C6">
        <w:rPr>
          <w:noProof/>
          <w:color w:val="0070C0"/>
        </w:rPr>
        <w:t xml:space="preserve">DynamicsTMS365 </w:t>
      </w:r>
      <w:r>
        <w:rPr>
          <w:noProof/>
        </w:rPr>
        <w:t xml:space="preserve">solution. </w:t>
      </w:r>
    </w:p>
    <w:p w14:paraId="1A8E0CC8" w14:textId="77777777" w:rsidR="00DD24DD" w:rsidRDefault="00DD24DD" w:rsidP="00DD24DD">
      <w:pPr>
        <w:pStyle w:val="ListParagraph"/>
        <w:numPr>
          <w:ilvl w:val="1"/>
          <w:numId w:val="6"/>
        </w:numPr>
        <w:rPr>
          <w:noProof/>
        </w:rPr>
      </w:pPr>
      <w:r>
        <w:rPr>
          <w:noProof/>
        </w:rPr>
        <w:t>Give the file the same name you gave the page and the form in the previous step</w:t>
      </w:r>
      <w:r w:rsidR="00D14F2B">
        <w:rPr>
          <w:noProof/>
        </w:rPr>
        <w:t xml:space="preserve"> </w:t>
      </w:r>
      <w:hyperlink w:anchor="_Figure_4" w:tooltip="Figure 4" w:history="1">
        <w:r w:rsidR="00D14F2B" w:rsidRPr="00D14F2B">
          <w:rPr>
            <w:rStyle w:val="Hyperlink"/>
            <w:i/>
            <w:noProof/>
          </w:rPr>
          <w:t>F.4</w:t>
        </w:r>
      </w:hyperlink>
    </w:p>
    <w:p w14:paraId="568D2068" w14:textId="77777777" w:rsidR="00DD24DD" w:rsidRDefault="00DD24DD" w:rsidP="00DD24DD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 xml:space="preserve">Add the new page to the </w:t>
      </w:r>
      <w:r w:rsidRPr="00241638">
        <w:rPr>
          <w:noProof/>
          <w:color w:val="E36C0A" w:themeColor="accent6" w:themeShade="BF"/>
        </w:rPr>
        <w:t xml:space="preserve">PageEnum </w:t>
      </w:r>
      <w:r>
        <w:rPr>
          <w:noProof/>
        </w:rPr>
        <w:t>enumerator in 365</w:t>
      </w:r>
    </w:p>
    <w:p w14:paraId="7F21281E" w14:textId="77777777" w:rsidR="00DD24DD" w:rsidRDefault="00DD24DD" w:rsidP="00DD24DD">
      <w:pPr>
        <w:pStyle w:val="ListParagraph"/>
        <w:numPr>
          <w:ilvl w:val="1"/>
          <w:numId w:val="6"/>
        </w:numPr>
        <w:rPr>
          <w:noProof/>
        </w:rPr>
      </w:pPr>
      <w:r w:rsidRPr="00241638">
        <w:rPr>
          <w:color w:val="0070C0"/>
        </w:rPr>
        <w:t xml:space="preserve">DynamicsTMS365\Utilities.cs </w:t>
      </w:r>
      <w:r w:rsidR="00DF1B0D">
        <w:t>-</w:t>
      </w:r>
      <w:r>
        <w:t xml:space="preserve"> add the new page to the enumerator </w:t>
      </w:r>
      <w:r w:rsidRPr="00241638">
        <w:rPr>
          <w:color w:val="E36C0A" w:themeColor="accent6" w:themeShade="BF"/>
        </w:rPr>
        <w:t>PageEnum</w:t>
      </w:r>
      <w:r w:rsidR="00DF1B0D">
        <w:rPr>
          <w:color w:val="E36C0A" w:themeColor="accent6" w:themeShade="BF"/>
        </w:rPr>
        <w:t xml:space="preserve"> </w:t>
      </w:r>
      <w:hyperlink w:anchor="_Figure_5" w:tooltip="Figure 5" w:history="1">
        <w:r w:rsidR="00DF1B0D" w:rsidRPr="00DF1B0D">
          <w:rPr>
            <w:rStyle w:val="Hyperlink"/>
            <w:i/>
          </w:rPr>
          <w:t>F.5</w:t>
        </w:r>
      </w:hyperlink>
    </w:p>
    <w:p w14:paraId="360D0E25" w14:textId="77777777" w:rsidR="00DD24DD" w:rsidRPr="00C86A0E" w:rsidRDefault="00DD24DD" w:rsidP="00DD24DD">
      <w:pPr>
        <w:pStyle w:val="ListParagraph"/>
        <w:numPr>
          <w:ilvl w:val="2"/>
          <w:numId w:val="6"/>
        </w:numPr>
        <w:rPr>
          <w:noProof/>
        </w:rPr>
      </w:pPr>
      <w:r>
        <w:t xml:space="preserve">The PageControl was assigned automatically when the page was created via the UI – get this value from the script we added to </w:t>
      </w:r>
      <w:r w:rsidRPr="005B4DB1">
        <w:rPr>
          <w:noProof/>
          <w:color w:val="0070C0"/>
        </w:rPr>
        <w:t>spInsertAllCMPages</w:t>
      </w:r>
      <w:r>
        <w:rPr>
          <w:noProof/>
        </w:rPr>
        <w:t xml:space="preserve">. It is the first numeric parameter value. Or get it from database table </w:t>
      </w:r>
      <w:r w:rsidRPr="002157C6">
        <w:rPr>
          <w:noProof/>
          <w:color w:val="0070C0"/>
        </w:rPr>
        <w:t>cmPage</w:t>
      </w:r>
      <w:r w:rsidR="00DF1B0D">
        <w:rPr>
          <w:noProof/>
          <w:color w:val="0070C0"/>
        </w:rPr>
        <w:t xml:space="preserve"> </w:t>
      </w:r>
      <w:hyperlink w:anchor="_Figure_6" w:tooltip="Figure 6" w:history="1">
        <w:r w:rsidR="00DF1B0D" w:rsidRPr="00DF1B0D">
          <w:rPr>
            <w:rStyle w:val="Hyperlink"/>
            <w:i/>
            <w:noProof/>
          </w:rPr>
          <w:t>F.6</w:t>
        </w:r>
      </w:hyperlink>
    </w:p>
    <w:p w14:paraId="2DE47609" w14:textId="77777777" w:rsidR="00DD24DD" w:rsidRDefault="00DD24DD" w:rsidP="00DD24DD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Set the correct PageControl value in the page behind</w:t>
      </w:r>
    </w:p>
    <w:p w14:paraId="309113E2" w14:textId="77777777" w:rsidR="00DD24DD" w:rsidRDefault="00DD24DD" w:rsidP="00DD24DD">
      <w:pPr>
        <w:pStyle w:val="ListParagraph"/>
        <w:numPr>
          <w:ilvl w:val="1"/>
          <w:numId w:val="6"/>
        </w:numPr>
        <w:rPr>
          <w:noProof/>
        </w:rPr>
      </w:pPr>
      <w:r>
        <w:t xml:space="preserve">Open the </w:t>
      </w:r>
      <w:r w:rsidRPr="00115790">
        <w:rPr>
          <w:color w:val="00B0F0"/>
        </w:rPr>
        <w:t xml:space="preserve">aspx.cs </w:t>
      </w:r>
      <w:r>
        <w:t xml:space="preserve">page behind file for the new page. </w:t>
      </w:r>
    </w:p>
    <w:p w14:paraId="48B48C0F" w14:textId="77777777" w:rsidR="00DD24DD" w:rsidRPr="005D5665" w:rsidRDefault="00DD24DD" w:rsidP="00DD24DD">
      <w:pPr>
        <w:pStyle w:val="ListParagraph"/>
        <w:numPr>
          <w:ilvl w:val="1"/>
          <w:numId w:val="6"/>
        </w:numPr>
        <w:rPr>
          <w:rStyle w:val="Hyperlink"/>
          <w:noProof/>
          <w:color w:val="auto"/>
          <w:u w:val="none"/>
        </w:rPr>
      </w:pPr>
      <w:r>
        <w:t xml:space="preserve">Make sure the PageControl is pointing to the correct </w:t>
      </w:r>
      <w:r w:rsidRPr="00387A97">
        <w:rPr>
          <w:color w:val="E36C0A" w:themeColor="accent6" w:themeShade="BF"/>
        </w:rPr>
        <w:t xml:space="preserve">PageEnum </w:t>
      </w:r>
      <w:r>
        <w:t>value</w:t>
      </w:r>
      <w:r w:rsidR="00CB05FB">
        <w:t xml:space="preserve"> </w:t>
      </w:r>
      <w:hyperlink w:anchor="_Figure_7" w:tooltip="Figure 7" w:history="1">
        <w:r w:rsidR="00CB05FB" w:rsidRPr="00CB05FB">
          <w:rPr>
            <w:rStyle w:val="Hyperlink"/>
            <w:i/>
          </w:rPr>
          <w:t>F.7</w:t>
        </w:r>
      </w:hyperlink>
    </w:p>
    <w:p w14:paraId="516DF5D0" w14:textId="77777777" w:rsidR="005D5665" w:rsidRDefault="005D5665" w:rsidP="005D5665">
      <w:pPr>
        <w:pStyle w:val="Heading2"/>
        <w:rPr>
          <w:noProof/>
        </w:rPr>
      </w:pPr>
      <w:r>
        <w:rPr>
          <w:noProof/>
        </w:rPr>
        <w:t>Constructing the ASPX.CS Page Behind</w:t>
      </w:r>
      <w:r w:rsidR="00894FDB">
        <w:rPr>
          <w:noProof/>
        </w:rPr>
        <w:t xml:space="preserve"> (Basic Template)</w:t>
      </w:r>
    </w:p>
    <w:p w14:paraId="027C08A7" w14:textId="77777777" w:rsidR="004F4BB4" w:rsidRDefault="004F4BB4" w:rsidP="004F4BB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BingMapsJS</w:t>
      </w:r>
    </w:p>
    <w:p w14:paraId="6B64AB35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PageControl                 </w:t>
      </w:r>
    </w:p>
    <w:p w14:paraId="10090778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UserControl</w:t>
      </w:r>
    </w:p>
    <w:p w14:paraId="457050B3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PageControl</w:t>
      </w:r>
    </w:p>
    <w:p w14:paraId="00D4AF29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UserTheme</w:t>
      </w:r>
    </w:p>
    <w:p w14:paraId="7A5059FC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PageFooterHTML</w:t>
      </w:r>
    </w:p>
    <w:p w14:paraId="77990B2F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AuthLoginNotificationHTML</w:t>
      </w:r>
    </w:p>
    <w:p w14:paraId="454F125E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PageMenuTab</w:t>
      </w:r>
    </w:p>
    <w:p w14:paraId="05808994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PageReadyJS</w:t>
      </w:r>
    </w:p>
    <w:p w14:paraId="2F2A95AF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FastTabsHTML</w:t>
      </w:r>
    </w:p>
    <w:p w14:paraId="0FBD26C8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FastTabsJS</w:t>
      </w:r>
    </w:p>
    <w:p w14:paraId="66856FB7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PageTemplates</w:t>
      </w:r>
    </w:p>
    <w:p w14:paraId="281BAE00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PageCustomJS</w:t>
      </w:r>
    </w:p>
    <w:p w14:paraId="48EF0CC4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PageArrayDataJS</w:t>
      </w:r>
    </w:p>
    <w:p w14:paraId="15C9A215" w14:textId="77777777" w:rsidR="004F4BB4" w:rsidRDefault="004F4BB4" w:rsidP="004F4BB4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PageErrorsOrWarnings</w:t>
      </w:r>
    </w:p>
    <w:p w14:paraId="735BC22A" w14:textId="77777777" w:rsidR="004F4BB4" w:rsidRPr="004F4BB4" w:rsidRDefault="004F4BB4" w:rsidP="004F4BB4">
      <w:pPr>
        <w:autoSpaceDE w:val="0"/>
        <w:autoSpaceDN w:val="0"/>
        <w:adjustRightInd w:val="0"/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14:paraId="2234AA7D" w14:textId="77777777" w:rsidR="005D5665" w:rsidRDefault="005D5665" w:rsidP="005D5665">
      <w:pPr>
        <w:pStyle w:val="Heading2"/>
      </w:pPr>
      <w:r>
        <w:t>Constructing the ASPX Page</w:t>
      </w:r>
      <w:r w:rsidR="00894FDB">
        <w:t xml:space="preserve"> (Basic Template)</w:t>
      </w:r>
    </w:p>
    <w:p w14:paraId="597D402C" w14:textId="77777777" w:rsidR="00596BFF" w:rsidRDefault="00596BFF" w:rsidP="00596BF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Response.Write(PageTemplates);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14:paraId="3513ABC1" w14:textId="77777777" w:rsidR="00596BFF" w:rsidRDefault="00596BFF" w:rsidP="00596BF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6400"/>
          <w:sz w:val="19"/>
          <w:szCs w:val="19"/>
        </w:rPr>
        <w:t>-- HelpWindow needs to go after AuthNotification because it uses the notification object created there --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14:paraId="4EB0E7CD" w14:textId="77777777" w:rsidR="00596BFF" w:rsidRDefault="00596BFF" w:rsidP="00596BF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Response.Write(AuthLoginNotificationHTML);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14:paraId="73B97165" w14:textId="77777777" w:rsidR="00596BFF" w:rsidRDefault="00596BFF" w:rsidP="00596BF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Response.WriteFile(</w:t>
      </w:r>
      <w:r>
        <w:rPr>
          <w:rFonts w:ascii="Consolas" w:hAnsi="Consolas" w:cs="Consolas"/>
          <w:color w:val="A31515"/>
          <w:sz w:val="19"/>
          <w:szCs w:val="19"/>
        </w:rPr>
        <w:t>"~/Views/HelpWindow.html"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14:paraId="2C402C4C" w14:textId="77777777" w:rsidR="00596BFF" w:rsidRDefault="00596BFF" w:rsidP="00596BF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execActionClick()</w:t>
      </w:r>
    </w:p>
    <w:p w14:paraId="34F03C26" w14:textId="77777777" w:rsidR="00596BFF" w:rsidRPr="00596BFF" w:rsidRDefault="00596BFF" w:rsidP="00596BF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etc.</w:t>
      </w:r>
    </w:p>
    <w:p w14:paraId="7F403DCA" w14:textId="77777777" w:rsidR="00746088" w:rsidRDefault="00746088" w:rsidP="00DD24DD">
      <w:pPr>
        <w:pStyle w:val="Heading1"/>
      </w:pPr>
      <w:r>
        <w:lastRenderedPageBreak/>
        <w:t>Creating the Menu Tab</w:t>
      </w:r>
    </w:p>
    <w:p w14:paraId="5E8F733B" w14:textId="77777777" w:rsidR="00DD24DD" w:rsidRDefault="00DD24DD" w:rsidP="00746088">
      <w:pPr>
        <w:pStyle w:val="Heading2"/>
      </w:pPr>
      <w:r>
        <w:t>Add an Action Menu Button</w:t>
      </w:r>
    </w:p>
    <w:p w14:paraId="40447A39" w14:textId="77777777" w:rsidR="00DD24DD" w:rsidRPr="00507CBD" w:rsidRDefault="00DD24DD" w:rsidP="00DD24DD">
      <w:r>
        <w:t>Add buttons to the Action Menu for the Page</w:t>
      </w:r>
    </w:p>
    <w:p w14:paraId="1E11A3BE" w14:textId="77777777" w:rsidR="00DD24DD" w:rsidRPr="00B96133" w:rsidRDefault="00DD24DD" w:rsidP="00DD24DD">
      <w:pPr>
        <w:pStyle w:val="ListParagraph"/>
        <w:numPr>
          <w:ilvl w:val="0"/>
          <w:numId w:val="7"/>
        </w:numPr>
        <w:rPr>
          <w:noProof/>
        </w:rPr>
      </w:pPr>
      <w:r w:rsidRPr="00B96133">
        <w:t xml:space="preserve">Open </w:t>
      </w:r>
      <w:r w:rsidRPr="00B96133">
        <w:rPr>
          <w:noProof/>
          <w:color w:val="0070C0"/>
        </w:rPr>
        <w:t>NGLMASDATA\dbo\Stored Procedures\spInsertAllCMPageMenu.sql</w:t>
      </w:r>
    </w:p>
    <w:p w14:paraId="25C36AFE" w14:textId="77777777" w:rsidR="00DD24DD" w:rsidRDefault="00DD24DD" w:rsidP="00DD24DD">
      <w:pPr>
        <w:pStyle w:val="ListParagraph"/>
        <w:numPr>
          <w:ilvl w:val="0"/>
          <w:numId w:val="7"/>
        </w:numPr>
      </w:pPr>
      <w:r>
        <w:t>Go to the section of the file for your page. If on</w:t>
      </w:r>
      <w:r w:rsidR="00823FFA">
        <w:t xml:space="preserve">e does not yet exist, create it </w:t>
      </w:r>
      <w:hyperlink w:anchor="_Figure_8" w:tooltip="Figure 8" w:history="1">
        <w:r w:rsidR="00823FFA" w:rsidRPr="00823FFA">
          <w:rPr>
            <w:rStyle w:val="Hyperlink"/>
            <w:i/>
          </w:rPr>
          <w:t>F.8</w:t>
        </w:r>
      </w:hyperlink>
    </w:p>
    <w:p w14:paraId="54EC6A3D" w14:textId="77777777" w:rsidR="00DD24DD" w:rsidRDefault="00DD24DD" w:rsidP="00DD24DD">
      <w:pPr>
        <w:pStyle w:val="ListParagraph"/>
        <w:numPr>
          <w:ilvl w:val="0"/>
          <w:numId w:val="7"/>
        </w:numPr>
      </w:pPr>
      <w:r>
        <w:t>Copy an existing script line and edit the followin</w:t>
      </w:r>
      <w:r w:rsidR="00823FFA">
        <w:t xml:space="preserve">g values to fit your new button </w:t>
      </w:r>
      <w:hyperlink w:anchor="_Figure_9" w:history="1">
        <w:r w:rsidR="00823FFA" w:rsidRPr="00823FFA">
          <w:rPr>
            <w:rStyle w:val="Hyperlink"/>
            <w:i/>
          </w:rPr>
          <w:t>F.9</w:t>
        </w:r>
      </w:hyperlink>
    </w:p>
    <w:p w14:paraId="0CB48972" w14:textId="77777777" w:rsidR="00DD24DD" w:rsidRPr="00E54D5A" w:rsidRDefault="00DD24DD" w:rsidP="00DD24DD">
      <w:pPr>
        <w:pStyle w:val="ListParagraph"/>
        <w:numPr>
          <w:ilvl w:val="1"/>
          <w:numId w:val="7"/>
        </w:numPr>
        <w:rPr>
          <w:i/>
        </w:rPr>
      </w:pPr>
      <w:r w:rsidRPr="00DC3503">
        <w:rPr>
          <w:b/>
        </w:rPr>
        <w:t>ProcedureName</w:t>
      </w:r>
      <w:r>
        <w:t xml:space="preserve"> – </w:t>
      </w:r>
      <w:r>
        <w:rPr>
          <w:i/>
        </w:rPr>
        <w:t>Allows for access</w:t>
      </w:r>
      <w:r w:rsidRPr="00E54D5A">
        <w:rPr>
          <w:i/>
        </w:rPr>
        <w:t xml:space="preserve"> control via Role Center Permissions</w:t>
      </w:r>
    </w:p>
    <w:p w14:paraId="05098161" w14:textId="77777777" w:rsidR="00DD24DD" w:rsidRDefault="00DD24DD" w:rsidP="00DD24DD">
      <w:pPr>
        <w:pStyle w:val="ListParagraph"/>
        <w:numPr>
          <w:ilvl w:val="1"/>
          <w:numId w:val="7"/>
        </w:numPr>
      </w:pPr>
      <w:r w:rsidRPr="00DC3503">
        <w:rPr>
          <w:b/>
        </w:rPr>
        <w:t>PageControl</w:t>
      </w:r>
      <w:r>
        <w:t xml:space="preserve"> – </w:t>
      </w:r>
      <w:r w:rsidRPr="00E54D5A">
        <w:rPr>
          <w:i/>
        </w:rPr>
        <w:t>The Control of the page to which you are adding the Action Menu button</w:t>
      </w:r>
    </w:p>
    <w:p w14:paraId="58B52B19" w14:textId="77777777" w:rsidR="00DD24DD" w:rsidRDefault="00DD24DD" w:rsidP="00DD24DD">
      <w:pPr>
        <w:pStyle w:val="ListParagraph"/>
        <w:numPr>
          <w:ilvl w:val="1"/>
          <w:numId w:val="7"/>
        </w:numPr>
      </w:pPr>
      <w:r w:rsidRPr="00DC3503">
        <w:rPr>
          <w:b/>
        </w:rPr>
        <w:t>Button</w:t>
      </w:r>
      <w:r>
        <w:t xml:space="preserve"> </w:t>
      </w:r>
      <w:r w:rsidRPr="00DC3503">
        <w:rPr>
          <w:b/>
        </w:rPr>
        <w:t>Name</w:t>
      </w:r>
      <w:r>
        <w:t xml:space="preserve"> – </w:t>
      </w:r>
      <w:r w:rsidRPr="00E54D5A">
        <w:rPr>
          <w:i/>
        </w:rPr>
        <w:t>The name of the button, in both the database table and HTML id</w:t>
      </w:r>
    </w:p>
    <w:p w14:paraId="39433526" w14:textId="77777777" w:rsidR="00DD24DD" w:rsidRDefault="00DD24DD" w:rsidP="00DD24DD">
      <w:pPr>
        <w:pStyle w:val="ListParagraph"/>
        <w:numPr>
          <w:ilvl w:val="1"/>
          <w:numId w:val="7"/>
        </w:numPr>
      </w:pPr>
      <w:r w:rsidRPr="00DC3503">
        <w:rPr>
          <w:b/>
        </w:rPr>
        <w:t>Button Ca</w:t>
      </w:r>
      <w:r>
        <w:rPr>
          <w:b/>
        </w:rPr>
        <w:t>ption/</w:t>
      </w:r>
      <w:r w:rsidRPr="00DC3503">
        <w:rPr>
          <w:b/>
        </w:rPr>
        <w:t>Local</w:t>
      </w:r>
      <w:r>
        <w:t xml:space="preserve"> – </w:t>
      </w:r>
      <w:r w:rsidRPr="00E54D5A">
        <w:rPr>
          <w:i/>
        </w:rPr>
        <w:t>The text that appears with the button in the Action Menu</w:t>
      </w:r>
    </w:p>
    <w:p w14:paraId="625ACF31" w14:textId="77777777" w:rsidR="00DD24DD" w:rsidRDefault="00DD24DD" w:rsidP="00DD24DD">
      <w:pPr>
        <w:pStyle w:val="ListParagraph"/>
        <w:numPr>
          <w:ilvl w:val="1"/>
          <w:numId w:val="7"/>
        </w:numPr>
      </w:pPr>
      <w:r w:rsidRPr="00DC3503">
        <w:rPr>
          <w:b/>
        </w:rPr>
        <w:t>Sequence</w:t>
      </w:r>
      <w:r>
        <w:t xml:space="preserve"> – </w:t>
      </w:r>
      <w:r w:rsidRPr="00E54D5A">
        <w:rPr>
          <w:i/>
        </w:rPr>
        <w:t>Controls the order in which the buttons appear in the Action Menu</w:t>
      </w:r>
    </w:p>
    <w:p w14:paraId="50CB6337" w14:textId="77777777" w:rsidR="00DD24DD" w:rsidRPr="00E54D5A" w:rsidRDefault="00DD24DD" w:rsidP="00DD24DD">
      <w:pPr>
        <w:pStyle w:val="ListParagraph"/>
        <w:numPr>
          <w:ilvl w:val="1"/>
          <w:numId w:val="7"/>
        </w:numPr>
        <w:rPr>
          <w:i/>
        </w:rPr>
      </w:pPr>
      <w:r w:rsidRPr="00DC3503">
        <w:rPr>
          <w:b/>
        </w:rPr>
        <w:t>Icon</w:t>
      </w:r>
      <w:r>
        <w:t xml:space="preserve"> – </w:t>
      </w:r>
      <w:r w:rsidRPr="00E54D5A">
        <w:rPr>
          <w:i/>
        </w:rPr>
        <w:t>The icon that appears with the button in the Action Menu</w:t>
      </w:r>
    </w:p>
    <w:p w14:paraId="25AA1BB6" w14:textId="77777777" w:rsidR="00DD24DD" w:rsidRDefault="00DD24DD" w:rsidP="00DD24DD">
      <w:pPr>
        <w:pStyle w:val="ListParagraph"/>
        <w:numPr>
          <w:ilvl w:val="1"/>
          <w:numId w:val="7"/>
        </w:numPr>
        <w:rPr>
          <w:i/>
        </w:rPr>
      </w:pPr>
      <w:r w:rsidRPr="00DC3503">
        <w:rPr>
          <w:b/>
        </w:rPr>
        <w:t>Type</w:t>
      </w:r>
      <w:r>
        <w:t xml:space="preserve"> – </w:t>
      </w:r>
      <w:r w:rsidRPr="00E54D5A">
        <w:rPr>
          <w:i/>
        </w:rPr>
        <w:t>Indicates if this button will appear in the Action Menu (1) or Navigation Menu (2)</w:t>
      </w:r>
    </w:p>
    <w:p w14:paraId="09F5C9B8" w14:textId="77777777" w:rsidR="00DD24DD" w:rsidRDefault="00DD24DD" w:rsidP="00DD24DD">
      <w:r>
        <w:t>Add JavaScript to execute the action logic</w:t>
      </w:r>
    </w:p>
    <w:p w14:paraId="35485EF4" w14:textId="77777777" w:rsidR="00DD24DD" w:rsidRDefault="00DD24DD" w:rsidP="00DD24DD">
      <w:pPr>
        <w:pStyle w:val="ListParagraph"/>
        <w:numPr>
          <w:ilvl w:val="0"/>
          <w:numId w:val="7"/>
        </w:numPr>
      </w:pPr>
      <w:r>
        <w:t>Go to the .</w:t>
      </w:r>
      <w:r w:rsidRPr="001E07FB">
        <w:rPr>
          <w:color w:val="00B0F0"/>
        </w:rPr>
        <w:t xml:space="preserve">aspx </w:t>
      </w:r>
      <w:r>
        <w:t>file for the page to which you have added the Action button in the previous step</w:t>
      </w:r>
    </w:p>
    <w:p w14:paraId="346F7894" w14:textId="77777777" w:rsidR="00DD24DD" w:rsidRDefault="00DD24DD" w:rsidP="00DD24DD">
      <w:pPr>
        <w:pStyle w:val="ListParagraph"/>
        <w:numPr>
          <w:ilvl w:val="0"/>
          <w:numId w:val="7"/>
        </w:numPr>
      </w:pPr>
      <w:r>
        <w:t xml:space="preserve">Modify the JavaScript function </w:t>
      </w:r>
      <w:r w:rsidRPr="00372ABB">
        <w:rPr>
          <w:color w:val="00B0F0"/>
        </w:rPr>
        <w:t>execActionClick()</w:t>
      </w:r>
      <w:hyperlink w:anchor="_Figure_10" w:tooltip="Figure 10" w:history="1">
        <w:r w:rsidR="0082722B" w:rsidRPr="0082722B">
          <w:rPr>
            <w:rStyle w:val="Hyperlink"/>
            <w:i/>
          </w:rPr>
          <w:t xml:space="preserve"> F.10</w:t>
        </w:r>
      </w:hyperlink>
    </w:p>
    <w:p w14:paraId="3371999D" w14:textId="77777777" w:rsidR="00DD24DD" w:rsidRDefault="00DD24DD" w:rsidP="00DD24DD">
      <w:pPr>
        <w:pStyle w:val="ListParagraph"/>
        <w:numPr>
          <w:ilvl w:val="1"/>
          <w:numId w:val="7"/>
        </w:numPr>
      </w:pPr>
      <w:r>
        <w:t xml:space="preserve">Add an </w:t>
      </w:r>
      <w:r w:rsidRPr="00372ABB">
        <w:rPr>
          <w:color w:val="00B0F0"/>
        </w:rPr>
        <w:t xml:space="preserve">if-else </w:t>
      </w:r>
      <w:r>
        <w:t xml:space="preserve">statement for your button (execute the logic inside the </w:t>
      </w:r>
      <w:r w:rsidRPr="00372ABB">
        <w:rPr>
          <w:color w:val="00B0F0"/>
        </w:rPr>
        <w:t xml:space="preserve">if </w:t>
      </w:r>
      <w:r>
        <w:t>statement)</w:t>
      </w:r>
    </w:p>
    <w:p w14:paraId="281ED954" w14:textId="77777777" w:rsidR="00DD24DD" w:rsidRPr="007243EE" w:rsidRDefault="00DD24DD" w:rsidP="00505420">
      <w:pPr>
        <w:pStyle w:val="ListParagraph"/>
        <w:numPr>
          <w:ilvl w:val="1"/>
          <w:numId w:val="7"/>
        </w:numPr>
      </w:pPr>
      <w:r>
        <w:t xml:space="preserve">If </w:t>
      </w:r>
      <w:r w:rsidRPr="00372ABB">
        <w:rPr>
          <w:color w:val="00B0F0"/>
        </w:rPr>
        <w:t xml:space="preserve">execActionClick() </w:t>
      </w:r>
      <w:r>
        <w:t>does not yet exist create it – examples can be found on other pages</w:t>
      </w:r>
    </w:p>
    <w:p w14:paraId="42843552" w14:textId="77777777" w:rsidR="00DD24DD" w:rsidRDefault="00DD24DD" w:rsidP="00746088">
      <w:pPr>
        <w:pStyle w:val="Heading2"/>
      </w:pPr>
      <w:r>
        <w:t>Add a Navigation Menu Button</w:t>
      </w:r>
    </w:p>
    <w:p w14:paraId="64FE6167" w14:textId="77777777" w:rsidR="00DD24DD" w:rsidRPr="00507CBD" w:rsidRDefault="00DD24DD" w:rsidP="00DD24DD">
      <w:r>
        <w:t>Add buttons to the Navigation Menu for the Page</w:t>
      </w:r>
    </w:p>
    <w:p w14:paraId="0DEBABB9" w14:textId="77777777" w:rsidR="00DD24DD" w:rsidRPr="00B96133" w:rsidRDefault="00DD24DD" w:rsidP="00DD24DD">
      <w:pPr>
        <w:pStyle w:val="ListParagraph"/>
        <w:numPr>
          <w:ilvl w:val="0"/>
          <w:numId w:val="8"/>
        </w:numPr>
        <w:rPr>
          <w:noProof/>
        </w:rPr>
      </w:pPr>
      <w:r w:rsidRPr="00B96133">
        <w:t xml:space="preserve">Open </w:t>
      </w:r>
      <w:r w:rsidRPr="00B96133">
        <w:rPr>
          <w:noProof/>
          <w:color w:val="0070C0"/>
        </w:rPr>
        <w:t>NGLMASDATA\dbo\Stored Procedures\spInsertAllCMPageMenu.sql</w:t>
      </w:r>
    </w:p>
    <w:p w14:paraId="2527A2FD" w14:textId="77777777" w:rsidR="00DD24DD" w:rsidRDefault="00DD24DD" w:rsidP="00DD24DD">
      <w:pPr>
        <w:pStyle w:val="ListParagraph"/>
        <w:numPr>
          <w:ilvl w:val="0"/>
          <w:numId w:val="8"/>
        </w:numPr>
      </w:pPr>
      <w:r>
        <w:t>Go to the section of the file for your page. If on</w:t>
      </w:r>
      <w:r w:rsidR="00F54D0D">
        <w:t xml:space="preserve">e does not yet exist, create it </w:t>
      </w:r>
      <w:hyperlink w:anchor="_Figure_8" w:history="1">
        <w:r w:rsidR="00F54D0D" w:rsidRPr="00F54D0D">
          <w:rPr>
            <w:rStyle w:val="Hyperlink"/>
            <w:i/>
          </w:rPr>
          <w:t>F.8</w:t>
        </w:r>
      </w:hyperlink>
    </w:p>
    <w:p w14:paraId="7CA48206" w14:textId="77777777" w:rsidR="00DD24DD" w:rsidRDefault="00DD24DD" w:rsidP="00DD24DD">
      <w:pPr>
        <w:pStyle w:val="ListParagraph"/>
        <w:numPr>
          <w:ilvl w:val="0"/>
          <w:numId w:val="8"/>
        </w:numPr>
      </w:pPr>
      <w:r>
        <w:t>Copy an existing script line and edit the followin</w:t>
      </w:r>
      <w:r w:rsidR="00F54D0D">
        <w:t xml:space="preserve">g values to fit your new button </w:t>
      </w:r>
      <w:hyperlink w:anchor="_Figure_11" w:tooltip="Figure 11" w:history="1">
        <w:r w:rsidR="00F54D0D" w:rsidRPr="00F54D0D">
          <w:rPr>
            <w:rStyle w:val="Hyperlink"/>
            <w:i/>
          </w:rPr>
          <w:t>F.11</w:t>
        </w:r>
      </w:hyperlink>
    </w:p>
    <w:p w14:paraId="4E1D1046" w14:textId="77777777" w:rsidR="00DD24DD" w:rsidRPr="00E54D5A" w:rsidRDefault="00DD24DD" w:rsidP="00DD24DD">
      <w:pPr>
        <w:pStyle w:val="ListParagraph"/>
        <w:numPr>
          <w:ilvl w:val="1"/>
          <w:numId w:val="8"/>
        </w:numPr>
        <w:rPr>
          <w:i/>
        </w:rPr>
      </w:pPr>
      <w:r w:rsidRPr="00DC3503">
        <w:rPr>
          <w:b/>
        </w:rPr>
        <w:t>ProcedureName</w:t>
      </w:r>
      <w:r>
        <w:t xml:space="preserve"> – </w:t>
      </w:r>
      <w:r>
        <w:rPr>
          <w:i/>
        </w:rPr>
        <w:t>Allows for access</w:t>
      </w:r>
      <w:r w:rsidRPr="00E54D5A">
        <w:rPr>
          <w:i/>
        </w:rPr>
        <w:t xml:space="preserve"> control via Role Center Permissions</w:t>
      </w:r>
    </w:p>
    <w:p w14:paraId="4C061D14" w14:textId="77777777" w:rsidR="00DD24DD" w:rsidRDefault="00DD24DD" w:rsidP="00DD24DD">
      <w:pPr>
        <w:pStyle w:val="ListParagraph"/>
        <w:numPr>
          <w:ilvl w:val="1"/>
          <w:numId w:val="8"/>
        </w:numPr>
      </w:pPr>
      <w:r w:rsidRPr="00DC3503">
        <w:rPr>
          <w:b/>
        </w:rPr>
        <w:t>PageControl</w:t>
      </w:r>
      <w:r>
        <w:t xml:space="preserve"> – </w:t>
      </w:r>
      <w:r w:rsidRPr="00E54D5A">
        <w:rPr>
          <w:i/>
        </w:rPr>
        <w:t xml:space="preserve">The Control of the page to which you are adding the </w:t>
      </w:r>
      <w:r>
        <w:rPr>
          <w:i/>
        </w:rPr>
        <w:t>Navigation</w:t>
      </w:r>
      <w:r w:rsidRPr="00C23C02">
        <w:rPr>
          <w:i/>
        </w:rPr>
        <w:t xml:space="preserve"> </w:t>
      </w:r>
      <w:r>
        <w:rPr>
          <w:i/>
        </w:rPr>
        <w:t>button</w:t>
      </w:r>
    </w:p>
    <w:p w14:paraId="21966554" w14:textId="77777777" w:rsidR="00DD24DD" w:rsidRDefault="00DD24DD" w:rsidP="00DD24DD">
      <w:pPr>
        <w:pStyle w:val="ListParagraph"/>
        <w:numPr>
          <w:ilvl w:val="1"/>
          <w:numId w:val="8"/>
        </w:numPr>
      </w:pPr>
      <w:r w:rsidRPr="00DC3503">
        <w:rPr>
          <w:b/>
        </w:rPr>
        <w:t>Button</w:t>
      </w:r>
      <w:r>
        <w:t xml:space="preserve"> </w:t>
      </w:r>
      <w:r w:rsidRPr="00DC3503">
        <w:rPr>
          <w:b/>
        </w:rPr>
        <w:t>Name</w:t>
      </w:r>
      <w:r>
        <w:t xml:space="preserve"> – </w:t>
      </w:r>
      <w:r w:rsidRPr="00E54D5A">
        <w:rPr>
          <w:i/>
        </w:rPr>
        <w:t>The name of the button, in both the database table and HTML id</w:t>
      </w:r>
    </w:p>
    <w:p w14:paraId="21BA11EC" w14:textId="77777777" w:rsidR="00DD24DD" w:rsidRDefault="00DD24DD" w:rsidP="00DD24DD">
      <w:pPr>
        <w:pStyle w:val="ListParagraph"/>
        <w:numPr>
          <w:ilvl w:val="1"/>
          <w:numId w:val="8"/>
        </w:numPr>
      </w:pPr>
      <w:r w:rsidRPr="00DC3503">
        <w:rPr>
          <w:b/>
        </w:rPr>
        <w:t>Button Ca</w:t>
      </w:r>
      <w:r>
        <w:rPr>
          <w:b/>
        </w:rPr>
        <w:t>ption/</w:t>
      </w:r>
      <w:r w:rsidRPr="00DC3503">
        <w:rPr>
          <w:b/>
        </w:rPr>
        <w:t>Local</w:t>
      </w:r>
      <w:r>
        <w:t xml:space="preserve"> – </w:t>
      </w:r>
      <w:r>
        <w:rPr>
          <w:i/>
        </w:rPr>
        <w:t>T</w:t>
      </w:r>
      <w:r w:rsidRPr="00E54D5A">
        <w:rPr>
          <w:i/>
        </w:rPr>
        <w:t xml:space="preserve">ext that appears with the button in the </w:t>
      </w:r>
      <w:r>
        <w:rPr>
          <w:i/>
        </w:rPr>
        <w:t>Navigation</w:t>
      </w:r>
      <w:r w:rsidRPr="00C23C02">
        <w:rPr>
          <w:i/>
        </w:rPr>
        <w:t xml:space="preserve"> </w:t>
      </w:r>
      <w:r w:rsidRPr="00E54D5A">
        <w:rPr>
          <w:i/>
        </w:rPr>
        <w:t>Menu</w:t>
      </w:r>
    </w:p>
    <w:p w14:paraId="7A4E4C5E" w14:textId="77777777" w:rsidR="00DD24DD" w:rsidRDefault="00DD24DD" w:rsidP="00DD24DD">
      <w:pPr>
        <w:pStyle w:val="ListParagraph"/>
        <w:numPr>
          <w:ilvl w:val="1"/>
          <w:numId w:val="8"/>
        </w:numPr>
      </w:pPr>
      <w:r w:rsidRPr="00DC3503">
        <w:rPr>
          <w:b/>
        </w:rPr>
        <w:t>Sequence</w:t>
      </w:r>
      <w:r>
        <w:t xml:space="preserve"> – </w:t>
      </w:r>
      <w:r w:rsidRPr="00E54D5A">
        <w:rPr>
          <w:i/>
        </w:rPr>
        <w:t xml:space="preserve">Controls the order in which the buttons appear in the </w:t>
      </w:r>
      <w:r>
        <w:rPr>
          <w:i/>
        </w:rPr>
        <w:t>Navigation</w:t>
      </w:r>
      <w:r w:rsidRPr="00C23C02">
        <w:rPr>
          <w:i/>
        </w:rPr>
        <w:t xml:space="preserve"> </w:t>
      </w:r>
      <w:r w:rsidRPr="00E54D5A">
        <w:rPr>
          <w:i/>
        </w:rPr>
        <w:t>Menu</w:t>
      </w:r>
    </w:p>
    <w:p w14:paraId="28D4B6D9" w14:textId="77777777" w:rsidR="00DD24DD" w:rsidRPr="00E54D5A" w:rsidRDefault="00DD24DD" w:rsidP="00DD24DD">
      <w:pPr>
        <w:pStyle w:val="ListParagraph"/>
        <w:numPr>
          <w:ilvl w:val="1"/>
          <w:numId w:val="8"/>
        </w:numPr>
        <w:rPr>
          <w:i/>
        </w:rPr>
      </w:pPr>
      <w:r w:rsidRPr="00DC3503">
        <w:rPr>
          <w:b/>
        </w:rPr>
        <w:t>Icon</w:t>
      </w:r>
      <w:r>
        <w:t xml:space="preserve"> – </w:t>
      </w:r>
      <w:r w:rsidRPr="00E54D5A">
        <w:rPr>
          <w:i/>
        </w:rPr>
        <w:t xml:space="preserve">The icon that appears with the button in the </w:t>
      </w:r>
      <w:r>
        <w:rPr>
          <w:i/>
        </w:rPr>
        <w:t>Navigation</w:t>
      </w:r>
      <w:r w:rsidRPr="00C23C02">
        <w:rPr>
          <w:i/>
        </w:rPr>
        <w:t xml:space="preserve"> </w:t>
      </w:r>
      <w:r w:rsidRPr="00E54D5A">
        <w:rPr>
          <w:i/>
        </w:rPr>
        <w:t>Menu</w:t>
      </w:r>
    </w:p>
    <w:p w14:paraId="037770B0" w14:textId="77777777" w:rsidR="00DD24DD" w:rsidRDefault="00DD24DD" w:rsidP="00DD24DD">
      <w:pPr>
        <w:pStyle w:val="ListParagraph"/>
        <w:numPr>
          <w:ilvl w:val="1"/>
          <w:numId w:val="8"/>
        </w:numPr>
        <w:rPr>
          <w:i/>
        </w:rPr>
      </w:pPr>
      <w:r w:rsidRPr="00DC3503">
        <w:rPr>
          <w:b/>
        </w:rPr>
        <w:t>Type</w:t>
      </w:r>
      <w:r>
        <w:t xml:space="preserve"> – </w:t>
      </w:r>
      <w:r w:rsidRPr="00E54D5A">
        <w:rPr>
          <w:i/>
        </w:rPr>
        <w:t>Indicates if this button will appear in the Action Menu (1) or Navigation Menu (2)</w:t>
      </w:r>
    </w:p>
    <w:p w14:paraId="182AB8DA" w14:textId="77777777" w:rsidR="00DD24DD" w:rsidRDefault="00DD24DD" w:rsidP="00DD24DD">
      <w:r>
        <w:t>Add JavaScript to execute the navigation logic</w:t>
      </w:r>
    </w:p>
    <w:p w14:paraId="3A023D6A" w14:textId="77777777" w:rsidR="00DD24DD" w:rsidRDefault="00DD24DD" w:rsidP="00DD24DD">
      <w:pPr>
        <w:pStyle w:val="ListParagraph"/>
        <w:numPr>
          <w:ilvl w:val="0"/>
          <w:numId w:val="8"/>
        </w:numPr>
      </w:pPr>
      <w:r>
        <w:t xml:space="preserve">Go to the </w:t>
      </w:r>
      <w:r w:rsidRPr="00371F29">
        <w:rPr>
          <w:color w:val="00B0F0"/>
        </w:rPr>
        <w:t xml:space="preserve">.aspx </w:t>
      </w:r>
      <w:r>
        <w:t>file for the page to which you have added the Navigation button previously</w:t>
      </w:r>
    </w:p>
    <w:p w14:paraId="02FAEA85" w14:textId="77777777" w:rsidR="00DD24DD" w:rsidRDefault="00DD24DD" w:rsidP="00DD24DD">
      <w:pPr>
        <w:pStyle w:val="ListParagraph"/>
        <w:numPr>
          <w:ilvl w:val="0"/>
          <w:numId w:val="8"/>
        </w:numPr>
      </w:pPr>
      <w:r>
        <w:t xml:space="preserve">Modify the JavaScript function </w:t>
      </w:r>
      <w:r w:rsidRPr="00371F29">
        <w:rPr>
          <w:color w:val="00B0F0"/>
        </w:rPr>
        <w:t>execActionClick()</w:t>
      </w:r>
      <w:r w:rsidR="00DB492C">
        <w:rPr>
          <w:color w:val="00B0F0"/>
        </w:rPr>
        <w:t xml:space="preserve"> </w:t>
      </w:r>
      <w:hyperlink w:anchor="_Figure_10" w:tooltip="Figure 10" w:history="1">
        <w:r w:rsidR="00DB492C" w:rsidRPr="00DB492C">
          <w:rPr>
            <w:rStyle w:val="Hyperlink"/>
            <w:i/>
          </w:rPr>
          <w:t>F.10</w:t>
        </w:r>
      </w:hyperlink>
    </w:p>
    <w:p w14:paraId="6F03B014" w14:textId="77777777" w:rsidR="00DD24DD" w:rsidRDefault="00DD24DD" w:rsidP="00DD24DD">
      <w:pPr>
        <w:pStyle w:val="ListParagraph"/>
        <w:numPr>
          <w:ilvl w:val="1"/>
          <w:numId w:val="8"/>
        </w:numPr>
      </w:pPr>
      <w:r>
        <w:t xml:space="preserve">Add an </w:t>
      </w:r>
      <w:r w:rsidRPr="0019222C">
        <w:rPr>
          <w:color w:val="00B0F0"/>
        </w:rPr>
        <w:t xml:space="preserve">if-else </w:t>
      </w:r>
      <w:r>
        <w:t xml:space="preserve">statement for your button (execute the logic inside the </w:t>
      </w:r>
      <w:r w:rsidRPr="0019222C">
        <w:rPr>
          <w:color w:val="00B0F0"/>
        </w:rPr>
        <w:t xml:space="preserve">if </w:t>
      </w:r>
      <w:r>
        <w:t>statement)</w:t>
      </w:r>
    </w:p>
    <w:p w14:paraId="7B86DF35" w14:textId="77777777" w:rsidR="00DD24DD" w:rsidRPr="007243EE" w:rsidRDefault="00DD24DD" w:rsidP="00DD24DD">
      <w:pPr>
        <w:pStyle w:val="ListParagraph"/>
        <w:numPr>
          <w:ilvl w:val="1"/>
          <w:numId w:val="8"/>
        </w:numPr>
      </w:pPr>
      <w:r>
        <w:t xml:space="preserve">If </w:t>
      </w:r>
      <w:r w:rsidRPr="00371F29">
        <w:rPr>
          <w:color w:val="00B0F0"/>
        </w:rPr>
        <w:t xml:space="preserve">execActionClick() </w:t>
      </w:r>
      <w:r>
        <w:t>does not yet exist create it – examples can be found on other pages</w:t>
      </w:r>
    </w:p>
    <w:p w14:paraId="002DF369" w14:textId="77777777" w:rsidR="0092568F" w:rsidRDefault="0092568F" w:rsidP="00746088">
      <w:pPr>
        <w:pStyle w:val="Heading2"/>
      </w:pPr>
      <w:r>
        <w:t>Add a Report Menu Button</w:t>
      </w:r>
    </w:p>
    <w:p w14:paraId="7DDFC00F" w14:textId="77777777" w:rsidR="0092568F" w:rsidRPr="00507CBD" w:rsidRDefault="0092568F" w:rsidP="0092568F">
      <w:r>
        <w:t>Add buttons to the Report Menu for the Page</w:t>
      </w:r>
    </w:p>
    <w:p w14:paraId="0BD7F325" w14:textId="77777777" w:rsidR="0092568F" w:rsidRPr="00B96133" w:rsidRDefault="0092568F" w:rsidP="0092568F">
      <w:pPr>
        <w:pStyle w:val="ListParagraph"/>
        <w:numPr>
          <w:ilvl w:val="0"/>
          <w:numId w:val="9"/>
        </w:numPr>
        <w:rPr>
          <w:noProof/>
        </w:rPr>
      </w:pPr>
      <w:r w:rsidRPr="00B96133">
        <w:t xml:space="preserve">Open </w:t>
      </w:r>
      <w:r w:rsidRPr="00B96133">
        <w:rPr>
          <w:noProof/>
          <w:color w:val="0070C0"/>
        </w:rPr>
        <w:t>NGLMASDATA\dbo\Stored Procedures\spInsertAllCMPageMenu.sql</w:t>
      </w:r>
    </w:p>
    <w:p w14:paraId="76977F52" w14:textId="77777777" w:rsidR="0092568F" w:rsidRDefault="0092568F" w:rsidP="0092568F">
      <w:pPr>
        <w:pStyle w:val="ListParagraph"/>
        <w:numPr>
          <w:ilvl w:val="0"/>
          <w:numId w:val="9"/>
        </w:numPr>
      </w:pPr>
      <w:r>
        <w:t xml:space="preserve">Go to the section of the file for your page. If one does not yet exist, create it </w:t>
      </w:r>
      <w:hyperlink w:anchor="_Figure_12" w:tooltip="Figure 12" w:history="1">
        <w:r w:rsidRPr="0092568F">
          <w:rPr>
            <w:rStyle w:val="Hyperlink"/>
            <w:i/>
          </w:rPr>
          <w:t>F.12</w:t>
        </w:r>
      </w:hyperlink>
    </w:p>
    <w:p w14:paraId="2CFC656D" w14:textId="77777777" w:rsidR="0092568F" w:rsidRDefault="0092568F" w:rsidP="0092568F">
      <w:pPr>
        <w:pStyle w:val="ListParagraph"/>
        <w:numPr>
          <w:ilvl w:val="0"/>
          <w:numId w:val="9"/>
        </w:numPr>
      </w:pPr>
      <w:r>
        <w:t xml:space="preserve">Copy an existing script line and edit the following values to fit your new button </w:t>
      </w:r>
      <w:hyperlink w:anchor="_Figure_13" w:tooltip="Figure 13" w:history="1">
        <w:r w:rsidRPr="00363B7F">
          <w:rPr>
            <w:rStyle w:val="Hyperlink"/>
            <w:i/>
          </w:rPr>
          <w:t>F.13</w:t>
        </w:r>
      </w:hyperlink>
    </w:p>
    <w:p w14:paraId="69CBCB28" w14:textId="77777777" w:rsidR="0092568F" w:rsidRPr="00E54D5A" w:rsidRDefault="00363B7F" w:rsidP="0092568F">
      <w:pPr>
        <w:pStyle w:val="ListParagraph"/>
        <w:numPr>
          <w:ilvl w:val="1"/>
          <w:numId w:val="9"/>
        </w:numPr>
        <w:rPr>
          <w:i/>
        </w:rPr>
      </w:pPr>
      <w:r>
        <w:rPr>
          <w:b/>
        </w:rPr>
        <w:t>Report</w:t>
      </w:r>
      <w:r w:rsidR="0092568F" w:rsidRPr="00DC3503">
        <w:rPr>
          <w:b/>
        </w:rPr>
        <w:t>Name</w:t>
      </w:r>
      <w:r w:rsidR="0092568F">
        <w:t xml:space="preserve"> – </w:t>
      </w:r>
      <w:r w:rsidR="0092568F">
        <w:rPr>
          <w:i/>
        </w:rPr>
        <w:t>Allows for access</w:t>
      </w:r>
      <w:r w:rsidR="0092568F" w:rsidRPr="00E54D5A">
        <w:rPr>
          <w:i/>
        </w:rPr>
        <w:t xml:space="preserve"> control via Role Center Permissions</w:t>
      </w:r>
    </w:p>
    <w:p w14:paraId="4A3D9F16" w14:textId="77777777" w:rsidR="0092568F" w:rsidRDefault="0092568F" w:rsidP="0092568F">
      <w:pPr>
        <w:pStyle w:val="ListParagraph"/>
        <w:numPr>
          <w:ilvl w:val="1"/>
          <w:numId w:val="9"/>
        </w:numPr>
      </w:pPr>
      <w:r w:rsidRPr="00DC3503">
        <w:rPr>
          <w:b/>
        </w:rPr>
        <w:t>PageControl</w:t>
      </w:r>
      <w:r>
        <w:t xml:space="preserve"> – </w:t>
      </w:r>
      <w:r w:rsidRPr="00E54D5A">
        <w:rPr>
          <w:i/>
        </w:rPr>
        <w:t xml:space="preserve">The Control of the page to which you are adding the </w:t>
      </w:r>
      <w:r w:rsidR="00363B7F">
        <w:rPr>
          <w:i/>
        </w:rPr>
        <w:t>Report</w:t>
      </w:r>
      <w:r w:rsidRPr="00C23C02">
        <w:rPr>
          <w:i/>
        </w:rPr>
        <w:t xml:space="preserve"> </w:t>
      </w:r>
      <w:r>
        <w:rPr>
          <w:i/>
        </w:rPr>
        <w:t>button</w:t>
      </w:r>
    </w:p>
    <w:p w14:paraId="390CFBDD" w14:textId="77777777" w:rsidR="0092568F" w:rsidRDefault="0092568F" w:rsidP="0092568F">
      <w:pPr>
        <w:pStyle w:val="ListParagraph"/>
        <w:numPr>
          <w:ilvl w:val="1"/>
          <w:numId w:val="9"/>
        </w:numPr>
      </w:pPr>
      <w:r w:rsidRPr="00DC3503">
        <w:rPr>
          <w:b/>
        </w:rPr>
        <w:t>Button</w:t>
      </w:r>
      <w:r>
        <w:t xml:space="preserve"> </w:t>
      </w:r>
      <w:r w:rsidRPr="00DC3503">
        <w:rPr>
          <w:b/>
        </w:rPr>
        <w:t>Name</w:t>
      </w:r>
      <w:r>
        <w:t xml:space="preserve"> – </w:t>
      </w:r>
      <w:r w:rsidRPr="00E54D5A">
        <w:rPr>
          <w:i/>
        </w:rPr>
        <w:t>The name of the button, in both the database table and HTML id</w:t>
      </w:r>
    </w:p>
    <w:p w14:paraId="42272434" w14:textId="77777777" w:rsidR="0092568F" w:rsidRDefault="0092568F" w:rsidP="0092568F">
      <w:pPr>
        <w:pStyle w:val="ListParagraph"/>
        <w:numPr>
          <w:ilvl w:val="1"/>
          <w:numId w:val="9"/>
        </w:numPr>
      </w:pPr>
      <w:r w:rsidRPr="00DC3503">
        <w:rPr>
          <w:b/>
        </w:rPr>
        <w:lastRenderedPageBreak/>
        <w:t>Button Ca</w:t>
      </w:r>
      <w:r>
        <w:rPr>
          <w:b/>
        </w:rPr>
        <w:t>ption/</w:t>
      </w:r>
      <w:r w:rsidRPr="00DC3503">
        <w:rPr>
          <w:b/>
        </w:rPr>
        <w:t>Local</w:t>
      </w:r>
      <w:r>
        <w:t xml:space="preserve"> – </w:t>
      </w:r>
      <w:r>
        <w:rPr>
          <w:i/>
        </w:rPr>
        <w:t>T</w:t>
      </w:r>
      <w:r w:rsidRPr="00E54D5A">
        <w:rPr>
          <w:i/>
        </w:rPr>
        <w:t xml:space="preserve">ext that appears with the button in the </w:t>
      </w:r>
      <w:r w:rsidR="00363B7F">
        <w:rPr>
          <w:i/>
        </w:rPr>
        <w:t>Report</w:t>
      </w:r>
      <w:r w:rsidRPr="00C23C02">
        <w:rPr>
          <w:i/>
        </w:rPr>
        <w:t xml:space="preserve"> </w:t>
      </w:r>
      <w:r w:rsidRPr="00E54D5A">
        <w:rPr>
          <w:i/>
        </w:rPr>
        <w:t>Menu</w:t>
      </w:r>
    </w:p>
    <w:p w14:paraId="72A4AD56" w14:textId="77777777" w:rsidR="0092568F" w:rsidRDefault="0092568F" w:rsidP="0092568F">
      <w:pPr>
        <w:pStyle w:val="ListParagraph"/>
        <w:numPr>
          <w:ilvl w:val="1"/>
          <w:numId w:val="9"/>
        </w:numPr>
      </w:pPr>
      <w:r w:rsidRPr="00DC3503">
        <w:rPr>
          <w:b/>
        </w:rPr>
        <w:t>Sequence</w:t>
      </w:r>
      <w:r>
        <w:t xml:space="preserve"> – </w:t>
      </w:r>
      <w:r w:rsidRPr="00E54D5A">
        <w:rPr>
          <w:i/>
        </w:rPr>
        <w:t xml:space="preserve">Controls the order in which the buttons appear in the </w:t>
      </w:r>
      <w:r w:rsidR="00363B7F">
        <w:rPr>
          <w:i/>
        </w:rPr>
        <w:t>Report</w:t>
      </w:r>
      <w:r w:rsidRPr="00C23C02">
        <w:rPr>
          <w:i/>
        </w:rPr>
        <w:t xml:space="preserve"> </w:t>
      </w:r>
      <w:r w:rsidRPr="00E54D5A">
        <w:rPr>
          <w:i/>
        </w:rPr>
        <w:t>Menu</w:t>
      </w:r>
    </w:p>
    <w:p w14:paraId="329AC344" w14:textId="77777777" w:rsidR="0092568F" w:rsidRPr="00363B7F" w:rsidRDefault="0092568F" w:rsidP="00363B7F">
      <w:pPr>
        <w:pStyle w:val="ListParagraph"/>
        <w:numPr>
          <w:ilvl w:val="1"/>
          <w:numId w:val="9"/>
        </w:numPr>
        <w:rPr>
          <w:i/>
        </w:rPr>
      </w:pPr>
      <w:r w:rsidRPr="00DC3503">
        <w:rPr>
          <w:b/>
        </w:rPr>
        <w:t>Icon</w:t>
      </w:r>
      <w:r>
        <w:t xml:space="preserve"> – </w:t>
      </w:r>
      <w:r w:rsidRPr="00E54D5A">
        <w:rPr>
          <w:i/>
        </w:rPr>
        <w:t xml:space="preserve">The icon that appears with the button in the </w:t>
      </w:r>
      <w:r w:rsidR="00363B7F">
        <w:rPr>
          <w:i/>
        </w:rPr>
        <w:t>Report</w:t>
      </w:r>
      <w:r w:rsidRPr="00C23C02">
        <w:rPr>
          <w:i/>
        </w:rPr>
        <w:t xml:space="preserve"> </w:t>
      </w:r>
      <w:r w:rsidRPr="00E54D5A">
        <w:rPr>
          <w:i/>
        </w:rPr>
        <w:t>Menu</w:t>
      </w:r>
    </w:p>
    <w:p w14:paraId="7641C777" w14:textId="77777777" w:rsidR="0092568F" w:rsidRDefault="0092568F" w:rsidP="0092568F">
      <w:r>
        <w:t>Add JavaScript to execute the report logic</w:t>
      </w:r>
    </w:p>
    <w:p w14:paraId="548E102C" w14:textId="77777777" w:rsidR="0092568F" w:rsidRDefault="0092568F" w:rsidP="0092568F">
      <w:pPr>
        <w:pStyle w:val="ListParagraph"/>
        <w:numPr>
          <w:ilvl w:val="0"/>
          <w:numId w:val="9"/>
        </w:numPr>
      </w:pPr>
      <w:r>
        <w:t xml:space="preserve">Go to the </w:t>
      </w:r>
      <w:r w:rsidRPr="00371F29">
        <w:rPr>
          <w:color w:val="00B0F0"/>
        </w:rPr>
        <w:t xml:space="preserve">.aspx </w:t>
      </w:r>
      <w:r>
        <w:t>file for the page to which you have added the Report button previously</w:t>
      </w:r>
    </w:p>
    <w:p w14:paraId="690F5035" w14:textId="77777777" w:rsidR="0092568F" w:rsidRDefault="0092568F" w:rsidP="00AE635E">
      <w:pPr>
        <w:pStyle w:val="ListParagraph"/>
        <w:numPr>
          <w:ilvl w:val="0"/>
          <w:numId w:val="9"/>
        </w:numPr>
      </w:pPr>
      <w:r>
        <w:t xml:space="preserve">Modify the JavaScript function </w:t>
      </w:r>
      <w:r w:rsidR="00AE635E" w:rsidRPr="00AE635E">
        <w:rPr>
          <w:color w:val="00B0F0"/>
        </w:rPr>
        <w:t xml:space="preserve">execReportClick </w:t>
      </w:r>
      <w:r w:rsidRPr="00371F29">
        <w:rPr>
          <w:color w:val="00B0F0"/>
        </w:rPr>
        <w:t>()</w:t>
      </w:r>
      <w:r>
        <w:rPr>
          <w:color w:val="00B0F0"/>
        </w:rPr>
        <w:t xml:space="preserve"> </w:t>
      </w:r>
      <w:hyperlink w:anchor="_Figure_14" w:tooltip="Figure 14" w:history="1">
        <w:r w:rsidRPr="00272F6C">
          <w:rPr>
            <w:rStyle w:val="Hyperlink"/>
            <w:i/>
          </w:rPr>
          <w:t>F.14</w:t>
        </w:r>
      </w:hyperlink>
    </w:p>
    <w:p w14:paraId="0B84F47F" w14:textId="77777777" w:rsidR="0092568F" w:rsidRDefault="0092568F" w:rsidP="0092568F">
      <w:pPr>
        <w:pStyle w:val="ListParagraph"/>
        <w:numPr>
          <w:ilvl w:val="1"/>
          <w:numId w:val="9"/>
        </w:numPr>
      </w:pPr>
      <w:r>
        <w:t xml:space="preserve">Add an </w:t>
      </w:r>
      <w:r w:rsidRPr="0019222C">
        <w:rPr>
          <w:color w:val="00B0F0"/>
        </w:rPr>
        <w:t xml:space="preserve">if-else </w:t>
      </w:r>
      <w:r>
        <w:t xml:space="preserve">statement for your button (execute the logic inside the </w:t>
      </w:r>
      <w:r w:rsidRPr="0019222C">
        <w:rPr>
          <w:color w:val="00B0F0"/>
        </w:rPr>
        <w:t xml:space="preserve">if </w:t>
      </w:r>
      <w:r>
        <w:t>statement)</w:t>
      </w:r>
    </w:p>
    <w:p w14:paraId="06A46D8E" w14:textId="77777777" w:rsidR="0092568F" w:rsidRPr="007243EE" w:rsidRDefault="0092568F" w:rsidP="00AE635E">
      <w:pPr>
        <w:pStyle w:val="ListParagraph"/>
        <w:numPr>
          <w:ilvl w:val="1"/>
          <w:numId w:val="9"/>
        </w:numPr>
      </w:pPr>
      <w:r>
        <w:t xml:space="preserve">If </w:t>
      </w:r>
      <w:r w:rsidR="00AE635E" w:rsidRPr="00AE635E">
        <w:rPr>
          <w:color w:val="00B0F0"/>
        </w:rPr>
        <w:t xml:space="preserve">execReportClick </w:t>
      </w:r>
      <w:r w:rsidRPr="00371F29">
        <w:rPr>
          <w:color w:val="00B0F0"/>
        </w:rPr>
        <w:t xml:space="preserve">() </w:t>
      </w:r>
      <w:r>
        <w:t>does not yet exist create it – examples can be found on other pages</w:t>
      </w:r>
    </w:p>
    <w:p w14:paraId="6D0B83A6" w14:textId="77777777" w:rsidR="00DD24DD" w:rsidRPr="00B96133" w:rsidRDefault="00DD24DD" w:rsidP="00DD24DD"/>
    <w:p w14:paraId="6DC677CE" w14:textId="77777777" w:rsidR="00DD24DD" w:rsidRDefault="00DD24DD" w:rsidP="00DD24DD"/>
    <w:p w14:paraId="71EF0774" w14:textId="77777777" w:rsidR="00DD24DD" w:rsidRDefault="00DD24DD" w:rsidP="00DD24DD"/>
    <w:p w14:paraId="79FDE373" w14:textId="77777777" w:rsidR="00DD24DD" w:rsidRPr="00DF0272" w:rsidRDefault="00DD24DD" w:rsidP="00DD24DD">
      <w:r w:rsidRPr="00DF0272">
        <w:t>For example (try to clean this up for me)</w:t>
      </w:r>
    </w:p>
    <w:p w14:paraId="1C0BABCA" w14:textId="77777777" w:rsidR="00DD24DD" w:rsidRPr="00DF0272" w:rsidRDefault="00DD24DD" w:rsidP="00DD24DD">
      <w:pPr>
        <w:numPr>
          <w:ilvl w:val="0"/>
          <w:numId w:val="1"/>
        </w:numPr>
        <w:rPr>
          <w:rFonts w:eastAsia="Times New Roman"/>
        </w:rPr>
      </w:pPr>
      <w:r w:rsidRPr="00DF0272">
        <w:rPr>
          <w:rFonts w:eastAsia="Times New Roman"/>
        </w:rPr>
        <w:t>Create ASPX page data (where does this happen before or after content management)</w:t>
      </w:r>
    </w:p>
    <w:p w14:paraId="06CA2559" w14:textId="77777777" w:rsidR="00DD24DD" w:rsidRDefault="00DD24DD" w:rsidP="00DD24DD">
      <w:pPr>
        <w:numPr>
          <w:ilvl w:val="0"/>
          <w:numId w:val="1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Create new Controller class for data</w:t>
      </w:r>
    </w:p>
    <w:p w14:paraId="14078D51" w14:textId="77777777" w:rsidR="004E49DC" w:rsidRDefault="004E49DC" w:rsidP="004E49DC">
      <w:pPr>
        <w:numPr>
          <w:ilvl w:val="1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Constructor</w:t>
      </w:r>
    </w:p>
    <w:p w14:paraId="00C528EF" w14:textId="77777777" w:rsidR="004E49DC" w:rsidRDefault="004E49DC" w:rsidP="004E49DC">
      <w:pPr>
        <w:numPr>
          <w:ilvl w:val="1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Data transformation</w:t>
      </w:r>
    </w:p>
    <w:p w14:paraId="26BFF766" w14:textId="77777777" w:rsidR="004E49DC" w:rsidRDefault="004E49DC" w:rsidP="004E49DC">
      <w:pPr>
        <w:numPr>
          <w:ilvl w:val="2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Select models</w:t>
      </w:r>
    </w:p>
    <w:p w14:paraId="2D82BBBB" w14:textId="77777777" w:rsidR="004E49DC" w:rsidRDefault="004E49DC" w:rsidP="004E49DC">
      <w:pPr>
        <w:numPr>
          <w:ilvl w:val="2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Select lts</w:t>
      </w:r>
    </w:p>
    <w:p w14:paraId="0B68B257" w14:textId="77777777" w:rsidR="004E49DC" w:rsidRDefault="004E49DC" w:rsidP="004E49DC">
      <w:pPr>
        <w:numPr>
          <w:ilvl w:val="2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Etc.</w:t>
      </w:r>
    </w:p>
    <w:p w14:paraId="4A8E74AE" w14:textId="77777777" w:rsidR="004E49DC" w:rsidRDefault="004E49DC" w:rsidP="004E49DC">
      <w:pPr>
        <w:numPr>
          <w:ilvl w:val="1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Get</w:t>
      </w:r>
    </w:p>
    <w:p w14:paraId="561F1AD4" w14:textId="77777777" w:rsidR="004E49DC" w:rsidRDefault="004E49DC" w:rsidP="004E49DC">
      <w:pPr>
        <w:numPr>
          <w:ilvl w:val="1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GetRecords</w:t>
      </w:r>
    </w:p>
    <w:p w14:paraId="0255107C" w14:textId="77777777" w:rsidR="004E49DC" w:rsidRDefault="004E49DC" w:rsidP="004E49DC">
      <w:pPr>
        <w:numPr>
          <w:ilvl w:val="1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GetAllRecords</w:t>
      </w:r>
    </w:p>
    <w:p w14:paraId="146613E1" w14:textId="77777777" w:rsidR="004E49DC" w:rsidRDefault="004E49DC" w:rsidP="004E49DC">
      <w:pPr>
        <w:numPr>
          <w:ilvl w:val="1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Post</w:t>
      </w:r>
    </w:p>
    <w:p w14:paraId="2B156660" w14:textId="77777777" w:rsidR="004E49DC" w:rsidRDefault="004E49DC" w:rsidP="004E49DC">
      <w:pPr>
        <w:numPr>
          <w:ilvl w:val="1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Delete</w:t>
      </w:r>
    </w:p>
    <w:p w14:paraId="6F052DDD" w14:textId="77777777" w:rsidR="004E49DC" w:rsidRPr="00DF0272" w:rsidRDefault="004E49DC" w:rsidP="004E49DC">
      <w:pPr>
        <w:numPr>
          <w:ilvl w:val="1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Naming conventions and all that</w:t>
      </w:r>
    </w:p>
    <w:p w14:paraId="34BD71F2" w14:textId="77777777" w:rsidR="00DD24DD" w:rsidRPr="00DF0272" w:rsidRDefault="00DD24DD" w:rsidP="00DD24DD">
      <w:pPr>
        <w:numPr>
          <w:ilvl w:val="0"/>
          <w:numId w:val="1"/>
        </w:numPr>
        <w:rPr>
          <w:rFonts w:eastAsia="Times New Roman"/>
        </w:rPr>
      </w:pPr>
      <w:r w:rsidRPr="00DF0272">
        <w:rPr>
          <w:rFonts w:eastAsia="Times New Roman"/>
        </w:rPr>
        <w:t>Open content management and click add new page</w:t>
      </w:r>
    </w:p>
    <w:p w14:paraId="62C911BA" w14:textId="77777777" w:rsidR="00DD24DD" w:rsidRPr="00DF0272" w:rsidRDefault="00DD24DD" w:rsidP="00DD24DD">
      <w:pPr>
        <w:numPr>
          <w:ilvl w:val="1"/>
          <w:numId w:val="1"/>
        </w:numPr>
        <w:rPr>
          <w:rFonts w:eastAsia="Times New Roman"/>
        </w:rPr>
      </w:pPr>
      <w:r w:rsidRPr="00DF0272">
        <w:rPr>
          <w:rFonts w:eastAsia="Times New Roman"/>
        </w:rPr>
        <w:t>Add steps like enter new name etc…</w:t>
      </w:r>
    </w:p>
    <w:p w14:paraId="56B9EAFB" w14:textId="77777777" w:rsidR="00DD24DD" w:rsidRPr="00DF0272" w:rsidRDefault="00DD24DD" w:rsidP="00DD24DD">
      <w:pPr>
        <w:numPr>
          <w:ilvl w:val="1"/>
          <w:numId w:val="1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Update x stored procedures with page data</w:t>
      </w:r>
    </w:p>
    <w:p w14:paraId="357873EE" w14:textId="77777777" w:rsidR="00DD24DD" w:rsidRPr="00DF0272" w:rsidRDefault="00DD24DD" w:rsidP="00DD24DD">
      <w:pPr>
        <w:numPr>
          <w:ilvl w:val="1"/>
          <w:numId w:val="1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 xml:space="preserve">Update y page enumerators </w:t>
      </w:r>
    </w:p>
    <w:p w14:paraId="690435A5" w14:textId="77777777" w:rsidR="00DD24DD" w:rsidRPr="00DF0272" w:rsidRDefault="00DD24DD" w:rsidP="00DD24DD">
      <w:pPr>
        <w:numPr>
          <w:ilvl w:val="1"/>
          <w:numId w:val="1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Update z deployment scripts</w:t>
      </w:r>
    </w:p>
    <w:p w14:paraId="618AE005" w14:textId="77777777" w:rsidR="00DD24DD" w:rsidRPr="00DF0272" w:rsidRDefault="00DD24DD" w:rsidP="00DD24DD">
      <w:pPr>
        <w:numPr>
          <w:ilvl w:val="0"/>
          <w:numId w:val="1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Create the Data Grid or data content container</w:t>
      </w:r>
    </w:p>
    <w:p w14:paraId="27C0FAEE" w14:textId="77777777" w:rsidR="00DD24DD" w:rsidRPr="00DF0272" w:rsidRDefault="00DD24DD" w:rsidP="00DD24DD">
      <w:pPr>
        <w:numPr>
          <w:ilvl w:val="1"/>
          <w:numId w:val="2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Link to the table or view for data</w:t>
      </w:r>
    </w:p>
    <w:p w14:paraId="31675181" w14:textId="77777777" w:rsidR="00DD24DD" w:rsidRDefault="00DD24DD" w:rsidP="00DD24DD">
      <w:pPr>
        <w:numPr>
          <w:ilvl w:val="1"/>
          <w:numId w:val="2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Click add fields (etc…)</w:t>
      </w:r>
    </w:p>
    <w:p w14:paraId="63AEA1EB" w14:textId="77777777" w:rsidR="004E49DC" w:rsidRDefault="004E49DC" w:rsidP="00DD24DD">
      <w:pPr>
        <w:numPr>
          <w:ilvl w:val="1"/>
          <w:numId w:val="2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Grid CRUD Ctrl Widget</w:t>
      </w:r>
    </w:p>
    <w:p w14:paraId="3D86AF54" w14:textId="77777777" w:rsidR="004E49DC" w:rsidRDefault="004E49DC" w:rsidP="00DD24DD">
      <w:pPr>
        <w:numPr>
          <w:ilvl w:val="1"/>
          <w:numId w:val="2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Grid button</w:t>
      </w:r>
    </w:p>
    <w:p w14:paraId="73010620" w14:textId="77777777" w:rsidR="004E49DC" w:rsidRPr="004E49DC" w:rsidRDefault="004E49DC" w:rsidP="004E49DC">
      <w:pPr>
        <w:numPr>
          <w:ilvl w:val="1"/>
          <w:numId w:val="2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Filters</w:t>
      </w:r>
    </w:p>
    <w:p w14:paraId="0954E6F3" w14:textId="77777777" w:rsidR="00DD24DD" w:rsidRPr="00DF0272" w:rsidRDefault="00DD24DD" w:rsidP="00DD24DD">
      <w:pPr>
        <w:numPr>
          <w:ilvl w:val="0"/>
          <w:numId w:val="2"/>
        </w:numPr>
        <w:rPr>
          <w:rFonts w:eastAsia="Times New Roman"/>
        </w:rPr>
      </w:pPr>
      <w:r w:rsidRPr="00DF0272">
        <w:rPr>
          <w:rFonts w:eastAsia="Times New Roman"/>
        </w:rPr>
        <w:t>Add Action Menu Item</w:t>
      </w:r>
    </w:p>
    <w:p w14:paraId="192CAC5B" w14:textId="77777777" w:rsidR="00DD24DD" w:rsidRPr="00DF0272" w:rsidRDefault="00DD24DD" w:rsidP="00DD24DD">
      <w:pPr>
        <w:numPr>
          <w:ilvl w:val="1"/>
          <w:numId w:val="3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Update default security procedures/Sql scripts for roles (define how this is done and where)</w:t>
      </w:r>
    </w:p>
    <w:p w14:paraId="61DCDBC0" w14:textId="77777777" w:rsidR="00DD24DD" w:rsidRPr="00DF0272" w:rsidRDefault="00DD24DD" w:rsidP="00DD24DD">
      <w:pPr>
        <w:pStyle w:val="ListParagraph"/>
        <w:ind w:left="180" w:hanging="180"/>
      </w:pPr>
      <w:r w:rsidRPr="00DF0272">
        <w:rPr>
          <w:rFonts w:ascii="Times New Roman" w:hAnsi="Times New Roman"/>
          <w:sz w:val="14"/>
          <w:szCs w:val="14"/>
        </w:rPr>
        <w:t xml:space="preserve">                                                               </w:t>
      </w:r>
      <w:r w:rsidRPr="00DF0272">
        <w:t>i.</w:t>
      </w:r>
      <w:r w:rsidRPr="00DF0272">
        <w:rPr>
          <w:rFonts w:ascii="Times New Roman" w:hAnsi="Times New Roman"/>
          <w:sz w:val="14"/>
          <w:szCs w:val="14"/>
        </w:rPr>
        <w:t xml:space="preserve">      </w:t>
      </w:r>
      <w:r w:rsidRPr="00DF0272">
        <w:t>Add actions to the action menu for the page (define how this is done)</w:t>
      </w:r>
    </w:p>
    <w:p w14:paraId="70E73388" w14:textId="77777777" w:rsidR="00DD24DD" w:rsidRPr="00DF0272" w:rsidRDefault="00DD24DD" w:rsidP="00DD24DD">
      <w:pPr>
        <w:pStyle w:val="ListParagraph"/>
        <w:ind w:left="180" w:hanging="180"/>
      </w:pPr>
      <w:r w:rsidRPr="00DF0272">
        <w:rPr>
          <w:rFonts w:ascii="Times New Roman" w:hAnsi="Times New Roman"/>
          <w:sz w:val="14"/>
          <w:szCs w:val="14"/>
        </w:rPr>
        <w:t xml:space="preserve">                                                             </w:t>
      </w:r>
      <w:r w:rsidRPr="00DF0272">
        <w:t>ii.</w:t>
      </w:r>
      <w:r w:rsidRPr="00DF0272">
        <w:rPr>
          <w:rFonts w:ascii="Times New Roman" w:hAnsi="Times New Roman"/>
          <w:sz w:val="14"/>
          <w:szCs w:val="14"/>
        </w:rPr>
        <w:t xml:space="preserve">      </w:t>
      </w:r>
      <w:r w:rsidRPr="00DF0272">
        <w:t>Add javascript to execute the action logic (provide a simple example)</w:t>
      </w:r>
    </w:p>
    <w:p w14:paraId="70B0DFFD" w14:textId="77777777" w:rsidR="00DD24DD" w:rsidRPr="00FE0987" w:rsidRDefault="00DD24DD" w:rsidP="00DD24DD">
      <w:pPr>
        <w:numPr>
          <w:ilvl w:val="0"/>
          <w:numId w:val="4"/>
        </w:numPr>
        <w:rPr>
          <w:rFonts w:eastAsia="Times New Roman"/>
        </w:rPr>
      </w:pPr>
      <w:r w:rsidRPr="00FE0987">
        <w:rPr>
          <w:rFonts w:eastAsia="Times New Roman"/>
        </w:rPr>
        <w:t>Duplicate #5 for Navigation and Reports.</w:t>
      </w:r>
    </w:p>
    <w:p w14:paraId="4C8DE937" w14:textId="77777777" w:rsidR="00DD24DD" w:rsidRPr="00DF0272" w:rsidRDefault="00DD24DD" w:rsidP="00DD24DD">
      <w:pPr>
        <w:numPr>
          <w:ilvl w:val="0"/>
          <w:numId w:val="4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Update ASPX code behind for content management</w:t>
      </w:r>
    </w:p>
    <w:p w14:paraId="7B38CA01" w14:textId="77777777" w:rsidR="00DD24DD" w:rsidRPr="00DF0272" w:rsidRDefault="00DD24DD" w:rsidP="00DD24DD">
      <w:pPr>
        <w:numPr>
          <w:ilvl w:val="1"/>
          <w:numId w:val="4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List minimum requirements</w:t>
      </w:r>
    </w:p>
    <w:p w14:paraId="4CAA7F33" w14:textId="77777777" w:rsidR="00DD24DD" w:rsidRPr="00DF0272" w:rsidRDefault="00DD24DD" w:rsidP="00DD24DD">
      <w:pPr>
        <w:numPr>
          <w:ilvl w:val="0"/>
          <w:numId w:val="4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Update ASPX page code requirements</w:t>
      </w:r>
    </w:p>
    <w:p w14:paraId="43DEA4AA" w14:textId="77777777" w:rsidR="00DD24DD" w:rsidRPr="00DF0272" w:rsidRDefault="00DD24DD" w:rsidP="00DD24DD">
      <w:pPr>
        <w:numPr>
          <w:ilvl w:val="1"/>
          <w:numId w:val="5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List minimum requirements</w:t>
      </w:r>
    </w:p>
    <w:p w14:paraId="4F5FDF21" w14:textId="77777777" w:rsidR="00DD24DD" w:rsidRDefault="00DD24DD" w:rsidP="00DD24DD">
      <w:pPr>
        <w:numPr>
          <w:ilvl w:val="0"/>
          <w:numId w:val="5"/>
        </w:numPr>
        <w:rPr>
          <w:rFonts w:eastAsia="Times New Roman"/>
          <w:color w:val="FF0000"/>
        </w:rPr>
      </w:pPr>
      <w:r w:rsidRPr="00DF0272">
        <w:rPr>
          <w:rFonts w:eastAsia="Times New Roman"/>
          <w:color w:val="FF0000"/>
        </w:rPr>
        <w:t>List anything else that may be required</w:t>
      </w:r>
    </w:p>
    <w:p w14:paraId="2BFFD8DF" w14:textId="77777777" w:rsidR="004E49DC" w:rsidRDefault="004E49DC" w:rsidP="00DD24DD">
      <w:pPr>
        <w:numPr>
          <w:ilvl w:val="0"/>
          <w:numId w:val="5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How to do a ddl</w:t>
      </w:r>
    </w:p>
    <w:p w14:paraId="112F9B5C" w14:textId="77777777" w:rsidR="004E49DC" w:rsidRDefault="004E49DC" w:rsidP="00DD24DD">
      <w:pPr>
        <w:numPr>
          <w:ilvl w:val="0"/>
          <w:numId w:val="5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How to do an edit on page control</w:t>
      </w:r>
    </w:p>
    <w:p w14:paraId="6A67E2AC" w14:textId="77777777" w:rsidR="004E49DC" w:rsidRDefault="004E49DC" w:rsidP="00DD24DD">
      <w:pPr>
        <w:numPr>
          <w:ilvl w:val="0"/>
          <w:numId w:val="5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How to do a popup window</w:t>
      </w:r>
    </w:p>
    <w:p w14:paraId="2E6FE0EA" w14:textId="77777777" w:rsidR="004E49DC" w:rsidRDefault="004E49DC" w:rsidP="00DD24DD">
      <w:pPr>
        <w:numPr>
          <w:ilvl w:val="0"/>
          <w:numId w:val="5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Summary Ctrl</w:t>
      </w:r>
    </w:p>
    <w:p w14:paraId="15143139" w14:textId="77777777" w:rsidR="004E49DC" w:rsidRPr="00DF0272" w:rsidRDefault="004E49DC" w:rsidP="00DD24DD">
      <w:pPr>
        <w:numPr>
          <w:ilvl w:val="0"/>
          <w:numId w:val="5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Whatever other cm optons</w:t>
      </w:r>
    </w:p>
    <w:p w14:paraId="42B124BC" w14:textId="77777777" w:rsidR="00DD24DD" w:rsidRDefault="00DD24DD" w:rsidP="00DD24DD"/>
    <w:p w14:paraId="20DB0FA6" w14:textId="77777777" w:rsidR="00DD24DD" w:rsidRDefault="00DD24DD" w:rsidP="00DD24DD"/>
    <w:p w14:paraId="0EF4147F" w14:textId="77777777" w:rsidR="0029715A" w:rsidRDefault="0029715A" w:rsidP="00A9190A">
      <w:pPr>
        <w:pStyle w:val="Heading1"/>
      </w:pPr>
    </w:p>
    <w:p w14:paraId="44C300A9" w14:textId="77777777" w:rsidR="00F13DD6" w:rsidRDefault="00A9190A" w:rsidP="00A9190A">
      <w:pPr>
        <w:pStyle w:val="Heading1"/>
      </w:pPr>
      <w:r>
        <w:t>Pictures</w:t>
      </w:r>
    </w:p>
    <w:p w14:paraId="07FD39E6" w14:textId="77777777" w:rsidR="00823FFA" w:rsidRPr="00823FFA" w:rsidRDefault="00823FFA" w:rsidP="00823FFA">
      <w:pPr>
        <w:pStyle w:val="Heading2"/>
      </w:pPr>
      <w:r>
        <w:t>New Page</w:t>
      </w:r>
    </w:p>
    <w:p w14:paraId="18A2F29E" w14:textId="77777777" w:rsidR="00A9190A" w:rsidRPr="00A9190A" w:rsidRDefault="00A9190A" w:rsidP="00823FFA">
      <w:pPr>
        <w:pStyle w:val="Heading3"/>
      </w:pPr>
      <w:bookmarkStart w:id="0" w:name="_Figure_1"/>
      <w:bookmarkEnd w:id="0"/>
      <w:r>
        <w:t>Figure 1</w:t>
      </w:r>
    </w:p>
    <w:p w14:paraId="3E424481" w14:textId="77777777" w:rsidR="00A9190A" w:rsidRDefault="00A9190A" w:rsidP="00A9190A">
      <w:r>
        <w:rPr>
          <w:noProof/>
        </w:rPr>
        <w:drawing>
          <wp:inline distT="0" distB="0" distL="0" distR="0" wp14:anchorId="68C5B20C" wp14:editId="034C67F4">
            <wp:extent cx="5943600" cy="733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F00B" w14:textId="77777777" w:rsidR="00A9190A" w:rsidRDefault="00A9190A" w:rsidP="00823FFA">
      <w:pPr>
        <w:pStyle w:val="Heading3"/>
      </w:pPr>
      <w:bookmarkStart w:id="1" w:name="_Figure_2"/>
      <w:bookmarkEnd w:id="1"/>
      <w:r>
        <w:t>Figure 2</w:t>
      </w:r>
    </w:p>
    <w:p w14:paraId="48E78E0B" w14:textId="77777777" w:rsidR="00A9190A" w:rsidRDefault="00A9190A" w:rsidP="00A9190A">
      <w:r>
        <w:rPr>
          <w:noProof/>
        </w:rPr>
        <w:drawing>
          <wp:inline distT="0" distB="0" distL="0" distR="0" wp14:anchorId="253CBD34" wp14:editId="26334B43">
            <wp:extent cx="2895600" cy="2476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10BD" w14:textId="77777777" w:rsidR="00A9190A" w:rsidRDefault="00A9190A" w:rsidP="00823FFA">
      <w:pPr>
        <w:pStyle w:val="Heading3"/>
      </w:pPr>
      <w:bookmarkStart w:id="2" w:name="_Figure_3"/>
      <w:bookmarkEnd w:id="2"/>
      <w:r>
        <w:t>Figure 3</w:t>
      </w:r>
    </w:p>
    <w:p w14:paraId="392C0D35" w14:textId="77777777" w:rsidR="00A9190A" w:rsidRDefault="00A9190A" w:rsidP="00A9190A">
      <w:r>
        <w:rPr>
          <w:noProof/>
        </w:rPr>
        <w:drawing>
          <wp:inline distT="0" distB="0" distL="0" distR="0" wp14:anchorId="18DB0BE1" wp14:editId="2663759B">
            <wp:extent cx="5943600" cy="2647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8F7B" w14:textId="77777777" w:rsidR="00A9190A" w:rsidRPr="00A9190A" w:rsidRDefault="00A9190A" w:rsidP="00A9190A">
      <w:r>
        <w:rPr>
          <w:noProof/>
        </w:rPr>
        <w:drawing>
          <wp:inline distT="0" distB="0" distL="0" distR="0" wp14:anchorId="50A37DFE" wp14:editId="2B256C71">
            <wp:extent cx="5943600" cy="214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4ABC" w14:textId="77777777" w:rsidR="00A9190A" w:rsidRDefault="00A9190A" w:rsidP="00823FFA">
      <w:pPr>
        <w:pStyle w:val="Heading3"/>
      </w:pPr>
      <w:bookmarkStart w:id="3" w:name="_Figure_4"/>
      <w:bookmarkEnd w:id="3"/>
      <w:r>
        <w:t>Figure 4</w:t>
      </w:r>
    </w:p>
    <w:p w14:paraId="2AD3DB1A" w14:textId="77777777" w:rsidR="001B5F1A" w:rsidRPr="001B5F1A" w:rsidRDefault="001B5F1A" w:rsidP="001B5F1A">
      <w:r>
        <w:rPr>
          <w:noProof/>
        </w:rPr>
        <w:drawing>
          <wp:inline distT="0" distB="0" distL="0" distR="0" wp14:anchorId="55BDE57E" wp14:editId="711A06AF">
            <wp:extent cx="2924175" cy="8096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2EE4" w14:textId="77777777" w:rsidR="00A9190A" w:rsidRDefault="00A9190A" w:rsidP="00823FFA">
      <w:pPr>
        <w:pStyle w:val="Heading3"/>
      </w:pPr>
      <w:bookmarkStart w:id="4" w:name="_Figure_5"/>
      <w:bookmarkEnd w:id="4"/>
      <w:r>
        <w:t>Figure 5</w:t>
      </w:r>
    </w:p>
    <w:p w14:paraId="55D8AE61" w14:textId="77777777" w:rsidR="00DF1B0D" w:rsidRPr="00DF1B0D" w:rsidRDefault="00DF1B0D" w:rsidP="00DF1B0D">
      <w:r>
        <w:rPr>
          <w:noProof/>
        </w:rPr>
        <w:drawing>
          <wp:inline distT="0" distB="0" distL="0" distR="0" wp14:anchorId="0E7F67B4" wp14:editId="48BA2F3E">
            <wp:extent cx="2352675" cy="15716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9900" w14:textId="77777777" w:rsidR="00A9190A" w:rsidRDefault="00A9190A" w:rsidP="00823FFA">
      <w:pPr>
        <w:pStyle w:val="Heading3"/>
      </w:pPr>
      <w:bookmarkStart w:id="5" w:name="_Figure_6"/>
      <w:bookmarkEnd w:id="5"/>
      <w:r>
        <w:t>Figure 6</w:t>
      </w:r>
    </w:p>
    <w:p w14:paraId="36488611" w14:textId="77777777" w:rsidR="00DF1B0D" w:rsidRPr="00DF1B0D" w:rsidRDefault="00DF1B0D" w:rsidP="00DF1B0D">
      <w:r>
        <w:rPr>
          <w:noProof/>
        </w:rPr>
        <w:drawing>
          <wp:inline distT="0" distB="0" distL="0" distR="0" wp14:anchorId="29B348F9" wp14:editId="5E033E10">
            <wp:extent cx="2990850" cy="15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17C4" w14:textId="77777777" w:rsidR="00A9190A" w:rsidRDefault="00A9190A" w:rsidP="00823FFA">
      <w:pPr>
        <w:pStyle w:val="Heading3"/>
      </w:pPr>
      <w:bookmarkStart w:id="6" w:name="_Figure_7"/>
      <w:bookmarkEnd w:id="6"/>
      <w:r>
        <w:t>Figure 7</w:t>
      </w:r>
    </w:p>
    <w:p w14:paraId="5D3868A8" w14:textId="77777777" w:rsidR="00CB05FB" w:rsidRPr="00CB05FB" w:rsidRDefault="00CB05FB" w:rsidP="00CB05FB">
      <w:r>
        <w:rPr>
          <w:noProof/>
        </w:rPr>
        <w:drawing>
          <wp:inline distT="0" distB="0" distL="0" distR="0" wp14:anchorId="3D70E233" wp14:editId="2EA29811">
            <wp:extent cx="5210175" cy="22479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E68C" w14:textId="77777777" w:rsidR="00823FFA" w:rsidRDefault="00823FFA" w:rsidP="00823FFA">
      <w:pPr>
        <w:pStyle w:val="Heading2"/>
      </w:pPr>
      <w:r>
        <w:t>Action Menu</w:t>
      </w:r>
    </w:p>
    <w:p w14:paraId="0E8069D2" w14:textId="77777777" w:rsidR="00A9190A" w:rsidRDefault="00A9190A" w:rsidP="00823FFA">
      <w:pPr>
        <w:pStyle w:val="Heading3"/>
      </w:pPr>
      <w:bookmarkStart w:id="7" w:name="_Figure_8"/>
      <w:bookmarkEnd w:id="7"/>
      <w:r>
        <w:t>Figure 8</w:t>
      </w:r>
    </w:p>
    <w:p w14:paraId="6F685269" w14:textId="77777777" w:rsidR="00823FFA" w:rsidRDefault="00823FFA" w:rsidP="00823FFA">
      <w:r>
        <w:rPr>
          <w:noProof/>
        </w:rPr>
        <w:drawing>
          <wp:inline distT="0" distB="0" distL="0" distR="0" wp14:anchorId="2EB0A057" wp14:editId="4903ED1E">
            <wp:extent cx="5943600" cy="2209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7E08" w14:textId="77777777" w:rsidR="00823FFA" w:rsidRDefault="00823FFA" w:rsidP="00823FFA">
      <w:pPr>
        <w:pStyle w:val="Heading3"/>
      </w:pPr>
      <w:bookmarkStart w:id="8" w:name="_Figure_9"/>
      <w:bookmarkEnd w:id="8"/>
      <w:r>
        <w:t>Figure 9</w:t>
      </w:r>
    </w:p>
    <w:p w14:paraId="62A5C45B" w14:textId="77777777" w:rsidR="00823FFA" w:rsidRDefault="00823FFA" w:rsidP="00823FFA">
      <w:r>
        <w:rPr>
          <w:noProof/>
        </w:rPr>
        <w:drawing>
          <wp:inline distT="0" distB="0" distL="0" distR="0" wp14:anchorId="36AC64A0" wp14:editId="0E9D27F8">
            <wp:extent cx="5934075" cy="5334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D3E5" w14:textId="77777777" w:rsidR="00823FFA" w:rsidRDefault="00823FFA" w:rsidP="00823FFA">
      <w:pPr>
        <w:pStyle w:val="Heading3"/>
      </w:pPr>
      <w:bookmarkStart w:id="9" w:name="_Figure_10"/>
      <w:bookmarkEnd w:id="9"/>
      <w:r>
        <w:t>Figure 10</w:t>
      </w:r>
    </w:p>
    <w:p w14:paraId="794F9CD4" w14:textId="77777777" w:rsidR="0082722B" w:rsidRDefault="0082722B" w:rsidP="0082722B">
      <w:r>
        <w:rPr>
          <w:noProof/>
        </w:rPr>
        <w:drawing>
          <wp:inline distT="0" distB="0" distL="0" distR="0" wp14:anchorId="3E130067" wp14:editId="7A0348CE">
            <wp:extent cx="5943600" cy="23901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6A65" w14:textId="77777777" w:rsidR="00F54D0D" w:rsidRDefault="00F54D0D" w:rsidP="00F54D0D">
      <w:pPr>
        <w:pStyle w:val="Heading3"/>
      </w:pPr>
      <w:bookmarkStart w:id="10" w:name="_Figure_11"/>
      <w:bookmarkEnd w:id="10"/>
      <w:r>
        <w:t>Figure 11</w:t>
      </w:r>
    </w:p>
    <w:p w14:paraId="083EAECA" w14:textId="77777777" w:rsidR="00F54D0D" w:rsidRDefault="00F54D0D" w:rsidP="00F54D0D">
      <w:r>
        <w:rPr>
          <w:noProof/>
        </w:rPr>
        <w:drawing>
          <wp:inline distT="0" distB="0" distL="0" distR="0" wp14:anchorId="6B0CFB6C" wp14:editId="6C165059">
            <wp:extent cx="5943600" cy="533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25DD" w14:textId="77777777" w:rsidR="0092568F" w:rsidRDefault="0092568F" w:rsidP="0092568F">
      <w:pPr>
        <w:pStyle w:val="Heading2"/>
      </w:pPr>
      <w:r>
        <w:t>Report Menu</w:t>
      </w:r>
    </w:p>
    <w:p w14:paraId="6AED8F1C" w14:textId="77777777" w:rsidR="0092568F" w:rsidRDefault="0092568F" w:rsidP="0092568F">
      <w:pPr>
        <w:pStyle w:val="Heading3"/>
      </w:pPr>
      <w:bookmarkStart w:id="11" w:name="_Figure_12"/>
      <w:bookmarkEnd w:id="11"/>
      <w:r>
        <w:t>Figure 12</w:t>
      </w:r>
    </w:p>
    <w:p w14:paraId="369820BB" w14:textId="77777777" w:rsidR="0092568F" w:rsidRDefault="0092568F" w:rsidP="0092568F">
      <w:r>
        <w:rPr>
          <w:noProof/>
        </w:rPr>
        <w:drawing>
          <wp:inline distT="0" distB="0" distL="0" distR="0" wp14:anchorId="2F1558C0" wp14:editId="60FA7F50">
            <wp:extent cx="5934075" cy="771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6DA5" w14:textId="77777777" w:rsidR="00363B7F" w:rsidRDefault="00363B7F" w:rsidP="00363B7F">
      <w:pPr>
        <w:pStyle w:val="Heading3"/>
      </w:pPr>
      <w:bookmarkStart w:id="12" w:name="_Figure_13"/>
      <w:bookmarkEnd w:id="12"/>
      <w:r>
        <w:t>Figure 13</w:t>
      </w:r>
    </w:p>
    <w:p w14:paraId="1476FFE7" w14:textId="77777777" w:rsidR="00363B7F" w:rsidRDefault="00363B7F" w:rsidP="0092568F">
      <w:r>
        <w:rPr>
          <w:noProof/>
        </w:rPr>
        <w:drawing>
          <wp:inline distT="0" distB="0" distL="0" distR="0" wp14:anchorId="04F2F76F" wp14:editId="780B08DB">
            <wp:extent cx="5934075" cy="428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F3CC" w14:textId="77777777" w:rsidR="00AE635E" w:rsidRDefault="00AE635E" w:rsidP="00AE635E">
      <w:pPr>
        <w:pStyle w:val="Heading3"/>
      </w:pPr>
      <w:bookmarkStart w:id="13" w:name="_Figure_14"/>
      <w:bookmarkEnd w:id="13"/>
      <w:r>
        <w:t>Figure 14</w:t>
      </w:r>
    </w:p>
    <w:p w14:paraId="2DEC9966" w14:textId="77777777" w:rsidR="00AE635E" w:rsidRPr="00AE635E" w:rsidRDefault="00AE635E" w:rsidP="00AE635E">
      <w:r>
        <w:rPr>
          <w:noProof/>
        </w:rPr>
        <w:drawing>
          <wp:inline distT="0" distB="0" distL="0" distR="0" wp14:anchorId="5A5FA7DA" wp14:editId="22B73E6C">
            <wp:extent cx="5943600" cy="700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35E" w:rsidRPr="00AE635E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0A144" w14:textId="77777777" w:rsidR="00A662EE" w:rsidRDefault="00A662EE" w:rsidP="00E22A0B">
      <w:r>
        <w:separator/>
      </w:r>
    </w:p>
  </w:endnote>
  <w:endnote w:type="continuationSeparator" w:id="0">
    <w:p w14:paraId="02AC84C2" w14:textId="77777777" w:rsidR="00A662EE" w:rsidRDefault="00A662EE" w:rsidP="00E22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E2821C" w14:textId="77777777" w:rsidR="00A662EE" w:rsidRDefault="00A662EE" w:rsidP="00E22A0B">
      <w:r>
        <w:separator/>
      </w:r>
    </w:p>
  </w:footnote>
  <w:footnote w:type="continuationSeparator" w:id="0">
    <w:p w14:paraId="1DEF5AC9" w14:textId="77777777" w:rsidR="00A662EE" w:rsidRDefault="00A662EE" w:rsidP="00E22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838F1" w14:textId="77777777" w:rsidR="00E22A0B" w:rsidRDefault="00E22A0B" w:rsidP="00E22A0B">
    <w:pPr>
      <w:pStyle w:val="Header"/>
      <w:jc w:val="right"/>
    </w:pPr>
    <w:r>
      <w:t>Created By LVV</w:t>
    </w:r>
  </w:p>
  <w:p w14:paraId="16CD3CE3" w14:textId="77777777" w:rsidR="00E22A0B" w:rsidRDefault="00E22A0B" w:rsidP="00E22A0B">
    <w:pPr>
      <w:pStyle w:val="Header"/>
      <w:jc w:val="right"/>
    </w:pPr>
    <w:r>
      <w:t>July 8, 2020</w:t>
    </w:r>
  </w:p>
  <w:p w14:paraId="5AA580F1" w14:textId="77777777" w:rsidR="00E22A0B" w:rsidRDefault="00E22A0B" w:rsidP="00E22A0B">
    <w:pPr>
      <w:pStyle w:val="Header"/>
      <w:jc w:val="right"/>
    </w:pPr>
    <w:r>
      <w:t>v-8.2.1.008</w:t>
    </w:r>
  </w:p>
  <w:p w14:paraId="1A508B66" w14:textId="77777777" w:rsidR="00E22A0B" w:rsidRDefault="00E22A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976E0"/>
    <w:multiLevelType w:val="hybridMultilevel"/>
    <w:tmpl w:val="2F52C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01101"/>
    <w:multiLevelType w:val="hybridMultilevel"/>
    <w:tmpl w:val="3394F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3122F"/>
    <w:multiLevelType w:val="multilevel"/>
    <w:tmpl w:val="A10A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A6A19"/>
    <w:multiLevelType w:val="hybridMultilevel"/>
    <w:tmpl w:val="3394F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50A8F"/>
    <w:multiLevelType w:val="hybridMultilevel"/>
    <w:tmpl w:val="3394F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0F232D"/>
    <w:multiLevelType w:val="multilevel"/>
    <w:tmpl w:val="5316C3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1HProject" w:val="..\Dynamics TMS.d2h"/>
  </w:docVars>
  <w:rsids>
    <w:rsidRoot w:val="00DD24DD"/>
    <w:rsid w:val="00025947"/>
    <w:rsid w:val="000841F5"/>
    <w:rsid w:val="000F783D"/>
    <w:rsid w:val="001B5F1A"/>
    <w:rsid w:val="00272F6C"/>
    <w:rsid w:val="0029715A"/>
    <w:rsid w:val="00363B7F"/>
    <w:rsid w:val="004C099E"/>
    <w:rsid w:val="004E49DC"/>
    <w:rsid w:val="004F4BB4"/>
    <w:rsid w:val="00505420"/>
    <w:rsid w:val="00596BFF"/>
    <w:rsid w:val="005A675D"/>
    <w:rsid w:val="005C39D5"/>
    <w:rsid w:val="005D5665"/>
    <w:rsid w:val="006C5C7B"/>
    <w:rsid w:val="006F18BB"/>
    <w:rsid w:val="007302DC"/>
    <w:rsid w:val="00746088"/>
    <w:rsid w:val="007A7FBF"/>
    <w:rsid w:val="00823FFA"/>
    <w:rsid w:val="0082722B"/>
    <w:rsid w:val="00894FDB"/>
    <w:rsid w:val="0092568F"/>
    <w:rsid w:val="00950B7D"/>
    <w:rsid w:val="00990FDD"/>
    <w:rsid w:val="009A21D0"/>
    <w:rsid w:val="009D3520"/>
    <w:rsid w:val="00A260B8"/>
    <w:rsid w:val="00A47FD8"/>
    <w:rsid w:val="00A662EE"/>
    <w:rsid w:val="00A9190A"/>
    <w:rsid w:val="00AE635E"/>
    <w:rsid w:val="00BC07F9"/>
    <w:rsid w:val="00C305E1"/>
    <w:rsid w:val="00CB05FB"/>
    <w:rsid w:val="00D14F2B"/>
    <w:rsid w:val="00DB492C"/>
    <w:rsid w:val="00DC6006"/>
    <w:rsid w:val="00DD1893"/>
    <w:rsid w:val="00DD24DD"/>
    <w:rsid w:val="00DD6B1A"/>
    <w:rsid w:val="00DF1B0D"/>
    <w:rsid w:val="00E22A0B"/>
    <w:rsid w:val="00F13DD6"/>
    <w:rsid w:val="00F54D0D"/>
    <w:rsid w:val="00FE0987"/>
    <w:rsid w:val="00FE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A2EF"/>
  <w15:docId w15:val="{91C22FCE-F344-462B-8B92-23B487ED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4DD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4D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4D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24D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190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24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24D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D24DD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2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4DD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A9190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9190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190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2A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2A0B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22A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2A0B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stides.NGL\AppData\Roaming\Microsoft\Templates\D2H_NOMARG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FD656-BB88-4F9E-B6F1-D0A140D76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D2H_NOMARGIN.dotx</Template>
  <TotalTime>96</TotalTime>
  <Pages>3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 Van Vleet</dc:creator>
  <cp:lastModifiedBy>Aristides Smith</cp:lastModifiedBy>
  <cp:revision>119</cp:revision>
  <dcterms:created xsi:type="dcterms:W3CDTF">2020-07-08T19:45:00Z</dcterms:created>
  <dcterms:modified xsi:type="dcterms:W3CDTF">2020-12-21T16:14:00Z</dcterms:modified>
</cp:coreProperties>
</file>